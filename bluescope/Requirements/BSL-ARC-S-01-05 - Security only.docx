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hAnsiTheme="majorHAnsi"/>
          <w:sz w:val="28"/>
          <w:szCs w:val="28"/>
        </w:rPr>
        <w:id w:val="-1762514012"/>
        <w:docPartObj>
          <w:docPartGallery w:val="Cover Pages"/>
          <w:docPartUnique/>
        </w:docPartObj>
      </w:sdtPr>
      <w:sdtEndPr>
        <w:rPr>
          <w:rFonts w:asciiTheme="minorHAnsi" w:hAnsiTheme="minorHAnsi"/>
          <w:sz w:val="20"/>
          <w:szCs w:val="20"/>
        </w:rPr>
      </w:sdtEndPr>
      <w:sdtContent>
        <w:p w14:paraId="50B9C88C" w14:textId="4294D315" w:rsidR="007519F3" w:rsidRDefault="004D6C26" w:rsidP="007C7DC5">
          <w:pPr>
            <w:sectPr w:rsidR="007519F3" w:rsidSect="00C53B4A">
              <w:headerReference w:type="default" r:id="rId11"/>
              <w:footerReference w:type="default" r:id="rId12"/>
              <w:footerReference w:type="first" r:id="rId13"/>
              <w:pgSz w:w="11906" w:h="16838" w:code="9"/>
              <w:pgMar w:top="851" w:right="851" w:bottom="851" w:left="851" w:header="851" w:footer="567" w:gutter="0"/>
              <w:cols w:space="708"/>
              <w:docGrid w:linePitch="360"/>
            </w:sectPr>
          </w:pPr>
          <w:r>
            <w:rPr>
              <w:rFonts w:asciiTheme="majorHAnsi" w:hAnsiTheme="majorHAnsi"/>
              <w:noProof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BD76C7D" wp14:editId="3C2A238A">
                    <wp:simplePos x="0" y="0"/>
                    <wp:positionH relativeFrom="column">
                      <wp:posOffset>-535622</wp:posOffset>
                    </wp:positionH>
                    <wp:positionV relativeFrom="paragraph">
                      <wp:posOffset>-314642</wp:posOffset>
                    </wp:positionV>
                    <wp:extent cx="7559675" cy="10458132"/>
                    <wp:effectExtent l="0" t="0" r="3175" b="635"/>
                    <wp:wrapNone/>
                    <wp:docPr id="375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59675" cy="10458132"/>
                              <a:chOff x="0" y="-6350"/>
                              <a:chExt cx="7559675" cy="10691495"/>
                            </a:xfrm>
                          </wpg:grpSpPr>
                          <pic:pic xmlns:pic="http://schemas.openxmlformats.org/drawingml/2006/picture">
                            <pic:nvPicPr>
                              <pic:cNvPr id="376" name="Picture 376" descr="Background pattern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screen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-6350"/>
                                <a:ext cx="7559675" cy="106914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77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6384090" y="845969"/>
                                <a:ext cx="566460" cy="297167"/>
                              </a:xfrm>
                              <a:custGeom>
                                <a:avLst/>
                                <a:gdLst>
                                  <a:gd name="T0" fmla="*/ 640 w 770"/>
                                  <a:gd name="T1" fmla="*/ 0 h 405"/>
                                  <a:gd name="T2" fmla="*/ 635 w 770"/>
                                  <a:gd name="T3" fmla="*/ 5 h 405"/>
                                  <a:gd name="T4" fmla="*/ 279 w 770"/>
                                  <a:gd name="T5" fmla="*/ 203 h 405"/>
                                  <a:gd name="T6" fmla="*/ 0 w 770"/>
                                  <a:gd name="T7" fmla="*/ 329 h 405"/>
                                  <a:gd name="T8" fmla="*/ 131 w 770"/>
                                  <a:gd name="T9" fmla="*/ 405 h 405"/>
                                  <a:gd name="T10" fmla="*/ 393 w 770"/>
                                  <a:gd name="T11" fmla="*/ 288 h 405"/>
                                  <a:gd name="T12" fmla="*/ 770 w 770"/>
                                  <a:gd name="T13" fmla="*/ 76 h 405"/>
                                  <a:gd name="T14" fmla="*/ 640 w 770"/>
                                  <a:gd name="T15" fmla="*/ 0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770" h="405">
                                    <a:moveTo>
                                      <a:pt x="640" y="0"/>
                                    </a:moveTo>
                                    <a:cubicBezTo>
                                      <a:pt x="635" y="5"/>
                                      <a:pt x="635" y="5"/>
                                      <a:pt x="635" y="5"/>
                                    </a:cubicBezTo>
                                    <a:cubicBezTo>
                                      <a:pt x="539" y="105"/>
                                      <a:pt x="419" y="171"/>
                                      <a:pt x="279" y="203"/>
                                    </a:cubicBezTo>
                                    <a:cubicBezTo>
                                      <a:pt x="171" y="227"/>
                                      <a:pt x="78" y="269"/>
                                      <a:pt x="0" y="329"/>
                                    </a:cubicBezTo>
                                    <a:cubicBezTo>
                                      <a:pt x="131" y="405"/>
                                      <a:pt x="131" y="405"/>
                                      <a:pt x="131" y="405"/>
                                    </a:cubicBezTo>
                                    <a:cubicBezTo>
                                      <a:pt x="198" y="354"/>
                                      <a:pt x="284" y="311"/>
                                      <a:pt x="393" y="288"/>
                                    </a:cubicBezTo>
                                    <a:cubicBezTo>
                                      <a:pt x="545" y="254"/>
                                      <a:pt x="672" y="183"/>
                                      <a:pt x="770" y="76"/>
                                    </a:cubicBezTo>
                                    <a:lnTo>
                                      <a:pt x="64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78" name="Text Box 378"/>
                            <wps:cNvSpPr txBox="1"/>
                            <wps:spPr>
                              <a:xfrm>
                                <a:off x="542902" y="2600201"/>
                                <a:ext cx="6536078" cy="64721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ocument Title"/>
                                    <w:tag w:val="Document Title"/>
                                    <w:id w:val="1266121664"/>
                                    <w:placeholder>
                                      <w:docPart w:val="12897BA1A637489E8D3EC048076E789D"/>
                                    </w:placeholder>
                                    <w:text w:multiLine="1"/>
                                  </w:sdtPr>
                                  <w:sdtEndPr/>
                                  <w:sdtContent>
                                    <w:p w14:paraId="3C511DCA" w14:textId="361D0FA7" w:rsidR="004B78F8" w:rsidRDefault="004C5926" w:rsidP="00731AC8">
                                      <w:pPr>
                                        <w:pStyle w:val="LargeTitle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Conceptual </w:t>
                                      </w:r>
                                      <w:r w:rsidR="009B3040">
                                        <w:rPr>
                                          <w:color w:val="FFFFFF" w:themeColor="background1"/>
                                        </w:rPr>
                                        <w:t xml:space="preserve">Solution 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Architecture Document</w:t>
                                      </w:r>
                                    </w:p>
                                  </w:sdtContent>
                                </w:sdt>
                                <w:p w14:paraId="0EF09E1C" w14:textId="77777777" w:rsidR="00991663" w:rsidRDefault="00991663" w:rsidP="00991663"/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Project"/>
                                    <w:tag w:val="Project"/>
                                    <w:id w:val="1980647586"/>
                                    <w:placeholder>
                                      <w:docPart w:val="012BFA6C3C234D628F7D525BE3B2B8C7"/>
                                    </w:placeholder>
                                  </w:sdtPr>
                                  <w:sdtEndPr/>
                                  <w:sdtContent>
                                    <w:p w14:paraId="3FEE55D7" w14:textId="1F00600C" w:rsidR="00991663" w:rsidRDefault="004D6C26" w:rsidP="00991663">
                                      <w:pPr>
                                        <w:pStyle w:val="LargeTitle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HID</w:t>
                                      </w:r>
                                      <w:r w:rsidR="00EA6866">
                                        <w:rPr>
                                          <w:color w:val="FFFFFF" w:themeColor="background1"/>
                                        </w:rPr>
                                        <w:t>-</w:t>
                                      </w:r>
                                      <w:r w:rsidR="009474B3">
                                        <w:rPr>
                                          <w:color w:val="FFFFFF" w:themeColor="background1"/>
                                        </w:rPr>
                                        <w:t>9999</w:t>
                                      </w:r>
                                    </w:p>
                                    <w:p w14:paraId="1B560055" w14:textId="7F3CF29D" w:rsidR="00A9662E" w:rsidRDefault="00860754" w:rsidP="00991663">
                                      <w:pPr>
                                        <w:pStyle w:val="LargeTitle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Project </w:t>
                                      </w:r>
                                      <w:r w:rsidR="00A9662E">
                                        <w:rPr>
                                          <w:color w:val="FFFFFF" w:themeColor="background1"/>
                                        </w:rPr>
                                        <w:t>Title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hd w:val="clear" w:color="auto" w:fill="E6E6E6"/>
                                    </w:rPr>
                                    <w:alias w:val="Project Phase"/>
                                    <w:tag w:val="Project Phase"/>
                                    <w:id w:val="-876165986"/>
                                    <w:placeholder>
                                      <w:docPart w:val="1284F3BD5C7C4E60933F101211C35501"/>
                                    </w:placeholder>
                                    <w:text w:multiLine="1"/>
                                  </w:sdtPr>
                                  <w:sdtEndPr/>
                                  <w:sdtContent>
                                    <w:p w14:paraId="355FDF64" w14:textId="0CCA576A" w:rsidR="00991663" w:rsidRDefault="009474B3" w:rsidP="00991663">
                                      <w:pPr>
                                        <w:pStyle w:val="Subtitle"/>
                                        <w:rPr>
                                          <w:color w:val="FFFFFF" w:themeColor="background1"/>
                                          <w:shd w:val="clear" w:color="auto" w:fill="E6E6E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Pre-F</w:t>
                                      </w:r>
                                      <w:r w:rsidR="004D6C26" w:rsidRPr="00FA3BAF">
                                        <w:rPr>
                                          <w:color w:val="FFFFFF" w:themeColor="background1"/>
                                        </w:rPr>
                                        <w:t>easibility</w:t>
                                      </w:r>
                                      <w:r w:rsidR="00991663" w:rsidRPr="00FA3BAF">
                                        <w:rPr>
                                          <w:color w:val="FFFFFF" w:themeColor="background1"/>
                                        </w:rPr>
                                        <w:t xml:space="preserve"> Phase</w:t>
                                      </w:r>
                                    </w:p>
                                  </w:sdtContent>
                                </w:sdt>
                                <w:p w14:paraId="3A09C157" w14:textId="77777777" w:rsidR="00991663" w:rsidRDefault="00991663" w:rsidP="00991663"/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Version Date"/>
                                    <w:tag w:val="Version Date"/>
                                    <w:id w:val="996696803"/>
                                    <w:placeholder>
                                      <w:docPart w:val="723B7C7B5D8B4631BFDD2CF4640EF8F9"/>
                                    </w:placeholder>
                                    <w:date w:fullDate="2025-07-01T00:00:00Z">
                                      <w:dateFormat w:val="d MMMM yyyy"/>
                                      <w:lid w:val="en-A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34B016C" w14:textId="6BA06422" w:rsidR="004B78F8" w:rsidRPr="00646A82" w:rsidRDefault="00F56ED6" w:rsidP="00731AC8">
                                      <w:pPr>
                                        <w:pStyle w:val="Date"/>
                                        <w:rPr>
                                          <w:color w:val="auto"/>
                                          <w14:textOutline w14:w="9525" w14:cap="rnd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 July 2025</w:t>
                                      </w:r>
                                    </w:p>
                                  </w:sdtContent>
                                </w:sdt>
                                <w:p w14:paraId="0F824568" w14:textId="469B9E1D" w:rsidR="004B78F8" w:rsidRDefault="00C818B0" w:rsidP="00893D5D">
                                  <w:pPr>
                                    <w:pStyle w:val="Date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hd w:val="clear" w:color="auto" w:fill="E6E6E6"/>
                                      </w:rPr>
                                      <w:alias w:val="Document Author"/>
                                      <w:tag w:val="Document Author"/>
                                      <w:id w:val="-357429887"/>
                                      <w:placeholder>
                                        <w:docPart w:val="2408BE580C9145228D51C89EDF3FEF13"/>
                                      </w:placeholder>
                                      <w:text w:multiLine="1"/>
                                    </w:sdtPr>
                                    <w:sdtEndPr/>
                                    <w:sdtContent>
                                      <w:r w:rsidR="009474B3">
                                        <w:rPr>
                                          <w:color w:val="FFFFFF" w:themeColor="background1"/>
                                        </w:rPr>
                                        <w:t>&lt;A</w:t>
                                      </w:r>
                                      <w:r w:rsidR="00860754">
                                        <w:rPr>
                                          <w:color w:val="FFFFFF" w:themeColor="background1"/>
                                        </w:rPr>
                                        <w:t>uthor Name&gt;</w:t>
                                      </w:r>
                                      <w:r w:rsidR="009474B3">
                                        <w:rPr>
                                          <w:color w:val="FFFFFF" w:themeColor="background1"/>
                                        </w:rPr>
                                        <w:br/>
                                        <w:t>&lt;Role&gt;</w:t>
                                      </w:r>
                                    </w:sdtContent>
                                  </w:sdt>
                                </w:p>
                                <w:p w14:paraId="13AD70F7" w14:textId="6C6D8C99" w:rsidR="004B78F8" w:rsidRDefault="004B78F8" w:rsidP="00893D5D">
                                  <w:pPr>
                                    <w:pStyle w:val="Date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Version </w:t>
                                  </w:r>
                                  <w:r w:rsidR="00860754">
                                    <w:rPr>
                                      <w:color w:val="FFFFFF" w:themeColor="background1"/>
                                    </w:rPr>
                                    <w:t>x.x</w:t>
                                  </w:r>
                                </w:p>
                                <w:p w14:paraId="7FD36076" w14:textId="77777777" w:rsidR="00E916D1" w:rsidRPr="00E916D1" w:rsidRDefault="00E916D1" w:rsidP="00E916D1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group id="Group 1" style="position:absolute;margin-left:-42.15pt;margin-top:-24.75pt;width:595.25pt;height:823.45pt;z-index:251658240;mso-width-relative:margin;mso-height-relative:margin" coordsize="75596,106914" coordorigin=",-63" o:spid="_x0000_s1026" w14:anchorId="6BD76C7D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"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Picture 376" style="position:absolute;top:-63;width:75596;height:106914;visibility:visible;mso-wrap-style:square" alt="Background pattern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">
                      <v:imagedata o:title="Background pattern&#10;&#10;Description automatically generated" r:id="rId15"/>
                    </v:shape>
                    <v:shape id="Freeform 8" style="position:absolute;left:63840;top:8459;width:5665;height:2972;visibility:visible;mso-wrap-style:square;v-text-anchor:top" coordsize="770,405" o:spid="_x0000_s1028" filled="f" stroked="f" path="m640,v-5,5,-5,5,-5,5c539,105,419,171,279,203,171,227,78,269,,329v131,76,131,76,131,76c198,354,284,311,393,288,545,254,672,183,770,76l6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">
                      <v:path arrowok="t" o:connecttype="custom" o:connectlocs="470824,0;467146,3669;205250,148950;0,241402;96372,297167;289115,211319;566460,55765;470824,0" o:connectangles="0,0,0,0,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8" style="position:absolute;left:5429;top:26002;width:65360;height:64721;visibility:visible;mso-wrap-style:square;v-text-anchor:top" o:spid="_x0000_s102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">
                      <v:textbox inset="0,0,0,0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ocument Title"/>
                              <w:tag w:val="Document Title"/>
                              <w:id w:val="1266121664"/>
                              <w:placeholder>
                                <w:docPart w:val="12897BA1A637489E8D3EC048076E789D"/>
                              </w:placeholder>
                              <w:text w:multiLine="1"/>
                            </w:sdtPr>
                            <w:sdtEndPr/>
                            <w:sdtContent>
                              <w:p w:rsidR="004B78F8" w:rsidP="00731AC8" w:rsidRDefault="004C5926" w14:paraId="3C511DCA" w14:textId="361D0FA7">
                                <w:pPr>
                                  <w:pStyle w:val="LargeTitle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Conceptual </w:t>
                                </w:r>
                                <w:r w:rsidR="009B3040">
                                  <w:rPr>
                                    <w:color w:val="FFFFFF" w:themeColor="background1"/>
                                  </w:rPr>
                                  <w:t xml:space="preserve">Solution 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Architecture Document</w:t>
                                </w:r>
                              </w:p>
                            </w:sdtContent>
                          </w:sdt>
                          <w:p w:rsidR="00991663" w:rsidP="00991663" w:rsidRDefault="00991663" w14:paraId="0EF09E1C" w14:textId="77777777"/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Project"/>
                              <w:tag w:val="Project"/>
                              <w:id w:val="1980647586"/>
                              <w:placeholder>
                                <w:docPart w:val="012BFA6C3C234D628F7D525BE3B2B8C7"/>
                              </w:placeholder>
                            </w:sdtPr>
                            <w:sdtEndPr/>
                            <w:sdtContent>
                              <w:p w:rsidR="00991663" w:rsidP="00991663" w:rsidRDefault="004D6C26" w14:paraId="3FEE55D7" w14:textId="1F00600C">
                                <w:pPr>
                                  <w:pStyle w:val="LargeTitle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HID</w:t>
                                </w:r>
                                <w:r w:rsidR="00EA6866">
                                  <w:rPr>
                                    <w:color w:val="FFFFFF" w:themeColor="background1"/>
                                  </w:rPr>
                                  <w:t>-</w:t>
                                </w:r>
                                <w:r w:rsidR="009474B3">
                                  <w:rPr>
                                    <w:color w:val="FFFFFF" w:themeColor="background1"/>
                                  </w:rPr>
                                  <w:t>9999</w:t>
                                </w:r>
                              </w:p>
                              <w:p w:rsidR="00A9662E" w:rsidP="00991663" w:rsidRDefault="00860754" w14:paraId="1B560055" w14:textId="7F3CF29D">
                                <w:pPr>
                                  <w:pStyle w:val="LargeTitle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Project </w:t>
                                </w:r>
                                <w:r w:rsidR="00A9662E">
                                  <w:rPr>
                                    <w:color w:val="FFFFFF" w:themeColor="background1"/>
                                  </w:rPr>
                                  <w:t>Title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hd w:val="clear" w:color="auto" w:fill="E6E6E6"/>
                              </w:rPr>
                              <w:alias w:val="Project Phase"/>
                              <w:tag w:val="Project Phase"/>
                              <w:id w:val="-876165986"/>
                              <w:placeholder>
                                <w:docPart w:val="1284F3BD5C7C4E60933F101211C35501"/>
                              </w:placeholder>
                              <w:text w:multiLine="1"/>
                            </w:sdtPr>
                            <w:sdtEndPr/>
                            <w:sdtContent>
                              <w:p w:rsidR="00991663" w:rsidP="00991663" w:rsidRDefault="009474B3" w14:paraId="355FDF64" w14:textId="0CCA576A">
                                <w:pPr>
                                  <w:pStyle w:val="Subtitle"/>
                                  <w:rPr>
                                    <w:color w:val="FFFFFF" w:themeColor="background1"/>
                                    <w:shd w:val="clear" w:color="auto" w:fill="E6E6E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Pre-F</w:t>
                                </w:r>
                                <w:r w:rsidRPr="00FA3BAF" w:rsidR="004D6C26">
                                  <w:rPr>
                                    <w:color w:val="FFFFFF" w:themeColor="background1"/>
                                  </w:rPr>
                                  <w:t>easibility</w:t>
                                </w:r>
                                <w:r w:rsidRPr="00FA3BAF" w:rsidR="00991663">
                                  <w:rPr>
                                    <w:color w:val="FFFFFF" w:themeColor="background1"/>
                                  </w:rPr>
                                  <w:t xml:space="preserve"> Phase</w:t>
                                </w:r>
                              </w:p>
                            </w:sdtContent>
                          </w:sdt>
                          <w:p w:rsidR="00991663" w:rsidP="00991663" w:rsidRDefault="00991663" w14:paraId="3A09C157" w14:textId="77777777"/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Version Date"/>
                              <w:tag w:val="Version Date"/>
                              <w:id w:val="996696803"/>
                              <w:placeholder>
                                <w:docPart w:val="723B7C7B5D8B4631BFDD2CF4640EF8F9"/>
                              </w:placeholder>
                              <w:date w:fullDate="2025-07-01T00:00:00Z">
                                <w:dateFormat w:val="d MMMM yyyy"/>
                                <w:lid w:val="en-A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Pr="00646A82" w:rsidR="004B78F8" w:rsidP="00731AC8" w:rsidRDefault="00F56ED6" w14:paraId="234B016C" w14:textId="6BA06422">
                                <w:pPr>
                                  <w:pStyle w:val="Date"/>
                                  <w:rPr>
                                    <w:color w:val="auto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 July 2025</w:t>
                                </w:r>
                              </w:p>
                            </w:sdtContent>
                          </w:sdt>
                          <w:p w:rsidR="004B78F8" w:rsidP="00893D5D" w:rsidRDefault="007B4D5B" w14:paraId="0F824568" w14:textId="469B9E1D">
                            <w:pPr>
                              <w:pStyle w:val="Date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hd w:val="clear" w:color="auto" w:fill="E6E6E6"/>
                                </w:rPr>
                                <w:alias w:val="Document Author"/>
                                <w:tag w:val="Document Author"/>
                                <w:id w:val="-357429887"/>
                                <w:placeholder>
                                  <w:docPart w:val="2408BE580C9145228D51C89EDF3FEF13"/>
                                </w:placeholder>
                                <w:text w:multiLine="1"/>
                              </w:sdtPr>
                              <w:sdtEndPr/>
                              <w:sdtContent>
                                <w:r w:rsidR="009474B3">
                                  <w:rPr>
                                    <w:color w:val="FFFFFF" w:themeColor="background1"/>
                                  </w:rPr>
                                  <w:t>&lt;A</w:t>
                                </w:r>
                                <w:r w:rsidR="00860754">
                                  <w:rPr>
                                    <w:color w:val="FFFFFF" w:themeColor="background1"/>
                                  </w:rPr>
                                  <w:t>uthor Name&gt;</w:t>
                                </w:r>
                                <w:r w:rsidR="009474B3">
                                  <w:rPr>
                                    <w:color w:val="FFFFFF" w:themeColor="background1"/>
                                  </w:rPr>
                                  <w:br/>
                                  <w:t>&lt;Role&gt;</w:t>
                                </w:r>
                              </w:sdtContent>
                            </w:sdt>
                          </w:p>
                          <w:p w:rsidR="004B78F8" w:rsidP="00893D5D" w:rsidRDefault="004B78F8" w14:paraId="13AD70F7" w14:textId="6C6D8C99">
                            <w:pPr>
                              <w:pStyle w:val="Dat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Version </w:t>
                            </w:r>
                            <w:r w:rsidR="00860754">
                              <w:rPr>
                                <w:color w:val="FFFFFF" w:themeColor="background1"/>
                              </w:rPr>
                              <w:t>x.x</w:t>
                            </w:r>
                          </w:p>
                          <w:p w:rsidRPr="00E916D1" w:rsidR="00E916D1" w:rsidP="00E916D1" w:rsidRDefault="00E916D1" w14:paraId="7FD36076" w14:textId="77777777"/>
                        </w:txbxContent>
                      </v:textbox>
                    </v:shape>
                  </v:group>
                </w:pict>
              </mc:Fallback>
            </mc:AlternateContent>
          </w:r>
          <w:r w:rsidR="00DA6F08"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3EF16252" wp14:editId="092161C4">
                <wp:simplePos x="0" y="0"/>
                <wp:positionH relativeFrom="column">
                  <wp:posOffset>5733415</wp:posOffset>
                </wp:positionH>
                <wp:positionV relativeFrom="paragraph">
                  <wp:posOffset>-121285</wp:posOffset>
                </wp:positionV>
                <wp:extent cx="1072515" cy="736600"/>
                <wp:effectExtent l="0" t="0" r="0" b="0"/>
                <wp:wrapNone/>
                <wp:docPr id="37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" name="Picture 379"/>
                        <pic:cNvPicPr>
                          <a:picLocks noChangeAspect="1"/>
                        </pic:cNvPicPr>
                      </pic:nvPicPr>
                      <pic:blipFill rotWithShape="1"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56361"/>
                        <a:stretch/>
                      </pic:blipFill>
                      <pic:spPr bwMode="auto">
                        <a:xfrm>
                          <a:off x="0" y="0"/>
                          <a:ext cx="1073149" cy="737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54F91241" w14:textId="6D7143F9" w:rsidR="007651C6" w:rsidRDefault="007651C6" w:rsidP="007651C6">
      <w:pPr>
        <w:pStyle w:val="Heading1"/>
      </w:pPr>
      <w:bookmarkStart w:id="0" w:name="_Toc215221973"/>
      <w:bookmarkStart w:id="1" w:name="_Toc164677750"/>
      <w:r>
        <w:t>Security Compliance</w:t>
      </w:r>
      <w:bookmarkEnd w:id="0"/>
    </w:p>
    <w:p w14:paraId="024F81A6" w14:textId="6715ECBB" w:rsidR="007519F3" w:rsidRDefault="007519F3" w:rsidP="007519F3">
      <w:pPr>
        <w:pStyle w:val="Heading2"/>
      </w:pPr>
      <w:bookmarkStart w:id="2" w:name="_Toc215221974"/>
      <w:r>
        <w:t>Foundational Security Requirements</w:t>
      </w:r>
      <w:bookmarkEnd w:id="1"/>
      <w:bookmarkEnd w:id="2"/>
      <w:r>
        <w:t xml:space="preserve"> </w:t>
      </w:r>
    </w:p>
    <w:p w14:paraId="34EB85CF" w14:textId="185B7AE7" w:rsidR="009474B3" w:rsidRPr="009474B3" w:rsidRDefault="009474B3" w:rsidP="009474B3">
      <w:pPr>
        <w:ind w:left="936"/>
        <w:rPr>
          <w:color w:val="000000" w:themeColor="text2"/>
          <w:sz w:val="18"/>
          <w:szCs w:val="18"/>
          <w:highlight w:val="cyan"/>
        </w:rPr>
      </w:pPr>
      <w:r>
        <w:rPr>
          <w:color w:val="000000" w:themeColor="text2"/>
          <w:sz w:val="18"/>
          <w:szCs w:val="18"/>
          <w:highlight w:val="cyan"/>
        </w:rPr>
        <w:t>Author Guide:</w:t>
      </w:r>
    </w:p>
    <w:p w14:paraId="2DFF3389" w14:textId="7773EA2C" w:rsidR="007651C6" w:rsidRPr="00AF19DF" w:rsidRDefault="007651C6" w:rsidP="007651C6">
      <w:pPr>
        <w:pStyle w:val="ListParagraph"/>
        <w:numPr>
          <w:ilvl w:val="0"/>
          <w:numId w:val="31"/>
        </w:numPr>
        <w:rPr>
          <w:color w:val="000000" w:themeColor="text2"/>
          <w:sz w:val="18"/>
          <w:szCs w:val="18"/>
          <w:highlight w:val="cyan"/>
        </w:rPr>
      </w:pPr>
      <w:r w:rsidRPr="00AF19DF">
        <w:rPr>
          <w:color w:val="000000" w:themeColor="text2"/>
          <w:sz w:val="18"/>
          <w:szCs w:val="18"/>
          <w:highlight w:val="cyan"/>
        </w:rPr>
        <w:t>The conceptual solution architecture should build on Security principles, drivers and key risks.</w:t>
      </w:r>
    </w:p>
    <w:p w14:paraId="3268EBE8" w14:textId="77777777" w:rsidR="007651C6" w:rsidRPr="00AF19DF" w:rsidRDefault="007651C6" w:rsidP="007651C6">
      <w:pPr>
        <w:pStyle w:val="ListParagraph"/>
        <w:numPr>
          <w:ilvl w:val="0"/>
          <w:numId w:val="31"/>
        </w:numPr>
        <w:rPr>
          <w:color w:val="000000" w:themeColor="text2"/>
          <w:sz w:val="18"/>
          <w:szCs w:val="18"/>
          <w:highlight w:val="cyan"/>
        </w:rPr>
      </w:pPr>
      <w:r w:rsidRPr="00AF19DF">
        <w:rPr>
          <w:color w:val="000000" w:themeColor="text2"/>
          <w:sz w:val="18"/>
          <w:szCs w:val="18"/>
          <w:highlight w:val="cyan"/>
        </w:rPr>
        <w:t>A sufficient security-specific architecture design should be carried out in solution architecture document / detailed design to ensure the end-state does not represent any unknown or unacceptable risk and aligns with BSL policies, standards and principles.</w:t>
      </w:r>
    </w:p>
    <w:p w14:paraId="7E2EF4A6" w14:textId="77777777" w:rsidR="007651C6" w:rsidRPr="00AF19DF" w:rsidRDefault="007651C6" w:rsidP="007651C6">
      <w:pPr>
        <w:pStyle w:val="ListParagraph"/>
        <w:numPr>
          <w:ilvl w:val="0"/>
          <w:numId w:val="31"/>
        </w:numPr>
        <w:rPr>
          <w:color w:val="000000" w:themeColor="text2"/>
          <w:sz w:val="18"/>
          <w:szCs w:val="18"/>
          <w:highlight w:val="cyan"/>
        </w:rPr>
      </w:pPr>
      <w:r w:rsidRPr="00AF19DF">
        <w:rPr>
          <w:color w:val="000000" w:themeColor="text2"/>
          <w:sz w:val="18"/>
          <w:szCs w:val="18"/>
          <w:highlight w:val="cyan"/>
        </w:rPr>
        <w:t>The foundational security requirements table below are from Cyber Security team and all solution must adhere to or seek for cyber security exemption if solution deviate from these security requirements.</w:t>
      </w:r>
    </w:p>
    <w:p w14:paraId="6A6C8E8C" w14:textId="77777777" w:rsidR="007651C6" w:rsidRPr="00AF19DF" w:rsidRDefault="007651C6" w:rsidP="007651C6">
      <w:pPr>
        <w:pStyle w:val="ListParagraph"/>
        <w:numPr>
          <w:ilvl w:val="0"/>
          <w:numId w:val="31"/>
        </w:numPr>
        <w:rPr>
          <w:color w:val="000000" w:themeColor="text2"/>
          <w:sz w:val="18"/>
          <w:szCs w:val="18"/>
          <w:highlight w:val="cyan"/>
        </w:rPr>
      </w:pPr>
      <w:r w:rsidRPr="00AF19DF">
        <w:rPr>
          <w:color w:val="000000" w:themeColor="text2"/>
          <w:sz w:val="18"/>
          <w:szCs w:val="18"/>
          <w:highlight w:val="cyan"/>
        </w:rPr>
        <w:t>Discuss security measures to be implemented within the architecture to protect against threats.</w:t>
      </w:r>
    </w:p>
    <w:p w14:paraId="61A56FA4" w14:textId="77777777" w:rsidR="007651C6" w:rsidRPr="00AF19DF" w:rsidRDefault="007651C6" w:rsidP="007651C6">
      <w:pPr>
        <w:pStyle w:val="ListParagraph"/>
        <w:numPr>
          <w:ilvl w:val="0"/>
          <w:numId w:val="31"/>
        </w:numPr>
        <w:rPr>
          <w:color w:val="000000" w:themeColor="text2"/>
          <w:sz w:val="18"/>
          <w:szCs w:val="18"/>
          <w:highlight w:val="cyan"/>
        </w:rPr>
      </w:pPr>
      <w:r w:rsidRPr="00AF19DF">
        <w:rPr>
          <w:color w:val="000000" w:themeColor="text2"/>
          <w:sz w:val="18"/>
          <w:szCs w:val="18"/>
          <w:highlight w:val="cyan"/>
        </w:rPr>
        <w:t>Cover authentication, authorisation, encryption, and other security mechanism.</w:t>
      </w:r>
    </w:p>
    <w:p w14:paraId="6F2F207C" w14:textId="3F5988CA" w:rsidR="007519F3" w:rsidRPr="003060FA" w:rsidRDefault="007519F3" w:rsidP="007519F3">
      <w:pPr>
        <w:ind w:left="576"/>
        <w:rPr>
          <w:color w:val="000000" w:themeColor="text2"/>
        </w:rPr>
      </w:pPr>
      <w:r w:rsidRPr="00C143DB">
        <w:rPr>
          <w:color w:val="000000" w:themeColor="text2"/>
        </w:rPr>
        <w:t>The below table has the list of foundational security requirements that this solution m</w:t>
      </w:r>
      <w:r>
        <w:rPr>
          <w:color w:val="000000" w:themeColor="text2"/>
        </w:rPr>
        <w:t>ust</w:t>
      </w:r>
      <w:r w:rsidRPr="00C143DB">
        <w:rPr>
          <w:color w:val="000000" w:themeColor="text2"/>
        </w:rPr>
        <w:t xml:space="preserve"> </w:t>
      </w:r>
      <w:r>
        <w:rPr>
          <w:color w:val="000000" w:themeColor="text2"/>
        </w:rPr>
        <w:t>adhere to</w:t>
      </w:r>
      <w:r w:rsidRPr="00C143DB">
        <w:rPr>
          <w:color w:val="000000" w:themeColor="text2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2"/>
        <w:gridCol w:w="2247"/>
        <w:gridCol w:w="6235"/>
      </w:tblGrid>
      <w:tr w:rsidR="004E7D4B" w:rsidRPr="006B2941" w14:paraId="014587E7" w14:textId="77777777" w:rsidTr="004E7D4B">
        <w:trPr>
          <w:trHeight w:val="990"/>
          <w:tblHeader/>
        </w:trPr>
        <w:tc>
          <w:tcPr>
            <w:tcW w:w="0" w:type="auto"/>
            <w:shd w:val="clear" w:color="auto" w:fill="3269C3" w:themeFill="accent6"/>
            <w:vAlign w:val="center"/>
            <w:hideMark/>
          </w:tcPr>
          <w:p w14:paraId="7DFE16FA" w14:textId="77777777" w:rsidR="004E7D4B" w:rsidRPr="006B2941" w:rsidRDefault="004E7D4B" w:rsidP="00C159AC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6B2941">
              <w:rPr>
                <w:b/>
                <w:bCs/>
                <w:color w:val="FFFFFF" w:themeColor="background1"/>
                <w:sz w:val="16"/>
                <w:szCs w:val="16"/>
              </w:rPr>
              <w:t>Foundational Security Req ID</w:t>
            </w:r>
          </w:p>
        </w:tc>
        <w:tc>
          <w:tcPr>
            <w:tcW w:w="0" w:type="auto"/>
            <w:shd w:val="clear" w:color="auto" w:fill="3269C3" w:themeFill="accent6"/>
            <w:vAlign w:val="center"/>
            <w:hideMark/>
          </w:tcPr>
          <w:p w14:paraId="17C46CA2" w14:textId="77777777" w:rsidR="004E7D4B" w:rsidRPr="006B2941" w:rsidRDefault="004E7D4B" w:rsidP="00C159AC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6B2941">
              <w:rPr>
                <w:b/>
                <w:bCs/>
                <w:color w:val="FFFFFF" w:themeColor="background1"/>
                <w:sz w:val="16"/>
                <w:szCs w:val="16"/>
              </w:rPr>
              <w:t>Security Capability</w:t>
            </w:r>
          </w:p>
        </w:tc>
        <w:tc>
          <w:tcPr>
            <w:tcW w:w="0" w:type="auto"/>
            <w:shd w:val="clear" w:color="auto" w:fill="3269C3" w:themeFill="accent6"/>
            <w:vAlign w:val="center"/>
            <w:hideMark/>
          </w:tcPr>
          <w:p w14:paraId="65884769" w14:textId="77777777" w:rsidR="004E7D4B" w:rsidRPr="006B2941" w:rsidRDefault="004E7D4B" w:rsidP="00C159AC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6B2941">
              <w:rPr>
                <w:b/>
                <w:bCs/>
                <w:color w:val="FFFFFF" w:themeColor="background1"/>
                <w:sz w:val="16"/>
                <w:szCs w:val="16"/>
              </w:rPr>
              <w:t>Security Requirement</w:t>
            </w:r>
          </w:p>
        </w:tc>
      </w:tr>
      <w:tr w:rsidR="004E7D4B" w:rsidRPr="00CB37B4" w14:paraId="16EBDA0A" w14:textId="77777777" w:rsidTr="004E7D4B">
        <w:trPr>
          <w:trHeight w:val="483"/>
        </w:trPr>
        <w:tc>
          <w:tcPr>
            <w:tcW w:w="0" w:type="auto"/>
            <w:shd w:val="clear" w:color="000000" w:fill="FFFFFF"/>
            <w:vAlign w:val="center"/>
            <w:hideMark/>
          </w:tcPr>
          <w:p w14:paraId="637B5978" w14:textId="77777777" w:rsidR="004E7D4B" w:rsidRPr="00A909F9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909F9">
              <w:rPr>
                <w:color w:val="000000" w:themeColor="text2"/>
                <w:sz w:val="16"/>
                <w:szCs w:val="16"/>
              </w:rPr>
              <w:t>SEC-FR-01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0E244569" w14:textId="77777777" w:rsidR="004E7D4B" w:rsidRPr="00A909F9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A909F9">
              <w:rPr>
                <w:color w:val="000000" w:themeColor="text2"/>
                <w:sz w:val="16"/>
                <w:szCs w:val="16"/>
              </w:rPr>
              <w:t>Baseline Authentication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208792E8" w14:textId="77777777" w:rsidR="004E7D4B" w:rsidRPr="00354580" w:rsidRDefault="004E7D4B" w:rsidP="00C159AC">
            <w:pPr>
              <w:jc w:val="both"/>
              <w:rPr>
                <w:rFonts w:eastAsia="Times New Roman" w:cstheme="minorHAnsi"/>
                <w:color w:val="000000" w:themeColor="text2"/>
                <w:sz w:val="16"/>
                <w:szCs w:val="16"/>
                <w:lang w:eastAsia="en-AU"/>
              </w:rPr>
            </w:pPr>
            <w:r w:rsidRPr="00A909F9">
              <w:rPr>
                <w:color w:val="000000" w:themeColor="text2"/>
                <w:sz w:val="16"/>
                <w:szCs w:val="16"/>
              </w:rPr>
              <w:t>Enable Central Authentication and Authorisation for all identity (Users, Shared Accounts and Service Accounts).</w:t>
            </w:r>
          </w:p>
        </w:tc>
      </w:tr>
      <w:tr w:rsidR="004E7D4B" w:rsidRPr="00AC61A4" w14:paraId="15760694" w14:textId="77777777" w:rsidTr="004E7D4B">
        <w:trPr>
          <w:trHeight w:val="393"/>
        </w:trPr>
        <w:tc>
          <w:tcPr>
            <w:tcW w:w="0" w:type="auto"/>
            <w:shd w:val="clear" w:color="000000" w:fill="FFFFFF"/>
            <w:vAlign w:val="center"/>
            <w:hideMark/>
          </w:tcPr>
          <w:p w14:paraId="7118682E" w14:textId="77777777" w:rsidR="004E7D4B" w:rsidRPr="00AC61A4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C61A4">
              <w:rPr>
                <w:color w:val="000000" w:themeColor="text2"/>
                <w:sz w:val="16"/>
                <w:szCs w:val="16"/>
              </w:rPr>
              <w:t>SEC-FR-02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50618F8A" w14:textId="77777777" w:rsidR="004E7D4B" w:rsidRPr="00AC61A4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AC61A4">
              <w:rPr>
                <w:color w:val="000000" w:themeColor="text2"/>
                <w:sz w:val="16"/>
                <w:szCs w:val="16"/>
              </w:rPr>
              <w:t>Multi-factor Authentication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49CC9173" w14:textId="77777777" w:rsidR="004E7D4B" w:rsidRPr="00AC61A4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C61A4">
              <w:rPr>
                <w:color w:val="000000" w:themeColor="text2"/>
                <w:sz w:val="16"/>
                <w:szCs w:val="16"/>
              </w:rPr>
              <w:t>Internet facing application must have SSO and MFA enabled against BSL Steel Domain.</w:t>
            </w:r>
          </w:p>
        </w:tc>
      </w:tr>
      <w:tr w:rsidR="004E7D4B" w:rsidRPr="009A4AE5" w14:paraId="43CE29A8" w14:textId="77777777" w:rsidTr="004E7D4B">
        <w:trPr>
          <w:trHeight w:val="317"/>
        </w:trPr>
        <w:tc>
          <w:tcPr>
            <w:tcW w:w="0" w:type="auto"/>
            <w:shd w:val="clear" w:color="000000" w:fill="FFFFFF"/>
            <w:vAlign w:val="center"/>
            <w:hideMark/>
          </w:tcPr>
          <w:p w14:paraId="6BE7274A" w14:textId="77777777" w:rsidR="004E7D4B" w:rsidRPr="009A4AE5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9A4AE5">
              <w:rPr>
                <w:color w:val="000000" w:themeColor="text2"/>
                <w:sz w:val="16"/>
                <w:szCs w:val="16"/>
              </w:rPr>
              <w:t>SEC-FR-03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1DDB45AF" w14:textId="77777777" w:rsidR="004E7D4B" w:rsidRPr="009A4AE5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9A4AE5">
              <w:rPr>
                <w:color w:val="000000" w:themeColor="text2"/>
                <w:sz w:val="16"/>
                <w:szCs w:val="16"/>
              </w:rPr>
              <w:t>Entitlement Provisioning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000D1189" w14:textId="77777777" w:rsidR="004E7D4B" w:rsidRPr="009A4AE5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9A4AE5">
              <w:rPr>
                <w:color w:val="000000" w:themeColor="text2"/>
                <w:sz w:val="16"/>
                <w:szCs w:val="16"/>
              </w:rPr>
              <w:t>Role Based Access Control (RBAC) must be implemented based on least privilege principle.</w:t>
            </w:r>
          </w:p>
        </w:tc>
      </w:tr>
      <w:tr w:rsidR="004E7D4B" w:rsidRPr="005856C8" w14:paraId="0C00E695" w14:textId="77777777" w:rsidTr="004E7D4B">
        <w:trPr>
          <w:trHeight w:val="369"/>
        </w:trPr>
        <w:tc>
          <w:tcPr>
            <w:tcW w:w="0" w:type="auto"/>
            <w:shd w:val="clear" w:color="000000" w:fill="FFFFFF"/>
            <w:vAlign w:val="center"/>
            <w:hideMark/>
          </w:tcPr>
          <w:p w14:paraId="5720DC3A" w14:textId="77777777" w:rsidR="004E7D4B" w:rsidRPr="00827C86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827C86">
              <w:rPr>
                <w:color w:val="000000" w:themeColor="text2"/>
                <w:sz w:val="16"/>
                <w:szCs w:val="16"/>
              </w:rPr>
              <w:t>SEC-FR-04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22AD8EAA" w14:textId="77777777" w:rsidR="004E7D4B" w:rsidRPr="00827C86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827C86">
              <w:rPr>
                <w:color w:val="000000" w:themeColor="text2"/>
                <w:sz w:val="16"/>
                <w:szCs w:val="16"/>
              </w:rPr>
              <w:t>Entitlements Lifecycle Management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7746D151" w14:textId="77777777" w:rsidR="004E7D4B" w:rsidRPr="00827C86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827C86">
              <w:rPr>
                <w:color w:val="000000" w:themeColor="text2"/>
                <w:sz w:val="16"/>
                <w:szCs w:val="16"/>
              </w:rPr>
              <w:t>Establish Application/System Access Management process in ServiceNow (Grant/Revoke).</w:t>
            </w:r>
          </w:p>
        </w:tc>
      </w:tr>
      <w:tr w:rsidR="004E7D4B" w:rsidRPr="00770652" w14:paraId="69EE100D" w14:textId="77777777" w:rsidTr="004E7D4B">
        <w:trPr>
          <w:trHeight w:val="562"/>
        </w:trPr>
        <w:tc>
          <w:tcPr>
            <w:tcW w:w="0" w:type="auto"/>
            <w:shd w:val="clear" w:color="000000" w:fill="FFFFFF"/>
            <w:vAlign w:val="center"/>
            <w:hideMark/>
          </w:tcPr>
          <w:p w14:paraId="199A91B6" w14:textId="77777777" w:rsidR="004E7D4B" w:rsidRPr="007F585E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7F585E">
              <w:rPr>
                <w:color w:val="000000" w:themeColor="text2"/>
                <w:sz w:val="16"/>
                <w:szCs w:val="16"/>
              </w:rPr>
              <w:t>SEC-FR-05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59D4B3B4" w14:textId="77777777" w:rsidR="004E7D4B" w:rsidRPr="007F585E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7F585E">
              <w:rPr>
                <w:color w:val="000000" w:themeColor="text2"/>
                <w:sz w:val="16"/>
                <w:szCs w:val="16"/>
              </w:rPr>
              <w:t>Secrets Management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4FFEF042" w14:textId="77777777" w:rsidR="004E7D4B" w:rsidRPr="007F585E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7F585E">
              <w:rPr>
                <w:color w:val="000000" w:themeColor="text2"/>
                <w:sz w:val="16"/>
                <w:szCs w:val="16"/>
              </w:rPr>
              <w:t>Local Privileged Account, Service Account, Shared Account, API Keys, secrets (cryptographic keys, passphrases, etc.) must be stored and managed via BSL approved password vault.</w:t>
            </w:r>
          </w:p>
        </w:tc>
      </w:tr>
      <w:tr w:rsidR="004E7D4B" w:rsidRPr="00A84C5A" w14:paraId="483525E1" w14:textId="77777777" w:rsidTr="004E7D4B">
        <w:trPr>
          <w:trHeight w:val="263"/>
        </w:trPr>
        <w:tc>
          <w:tcPr>
            <w:tcW w:w="0" w:type="auto"/>
            <w:shd w:val="clear" w:color="000000" w:fill="FFFFFF"/>
            <w:vAlign w:val="center"/>
            <w:hideMark/>
          </w:tcPr>
          <w:p w14:paraId="6CEAB25E" w14:textId="77777777" w:rsidR="004E7D4B" w:rsidRPr="00A905E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SEC-FR-06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02C9A35C" w14:textId="77777777" w:rsidR="004E7D4B" w:rsidRPr="00A905E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Secure Network Communication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0C8CA06B" w14:textId="77777777" w:rsidR="004E7D4B" w:rsidRPr="00A905E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All data in transit must be encrypted.</w:t>
            </w:r>
          </w:p>
        </w:tc>
      </w:tr>
      <w:tr w:rsidR="004E7D4B" w:rsidRPr="004C218A" w14:paraId="54124734" w14:textId="77777777" w:rsidTr="004E7D4B">
        <w:trPr>
          <w:trHeight w:val="173"/>
        </w:trPr>
        <w:tc>
          <w:tcPr>
            <w:tcW w:w="0" w:type="auto"/>
            <w:shd w:val="clear" w:color="000000" w:fill="FFFFFF"/>
            <w:vAlign w:val="center"/>
            <w:hideMark/>
          </w:tcPr>
          <w:p w14:paraId="39FB16B0" w14:textId="77777777" w:rsidR="004E7D4B" w:rsidRPr="00A905E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SEC-FR-07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70A22ABD" w14:textId="77777777" w:rsidR="004E7D4B" w:rsidRPr="00A905E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Disk Encryption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184E7578" w14:textId="77777777" w:rsidR="004E7D4B" w:rsidRPr="00A905E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All data at rest must be encrypted.</w:t>
            </w:r>
          </w:p>
        </w:tc>
      </w:tr>
      <w:tr w:rsidR="004E7D4B" w:rsidRPr="00FE5FED" w14:paraId="112D6FA1" w14:textId="77777777" w:rsidTr="004E7D4B">
        <w:trPr>
          <w:trHeight w:val="152"/>
        </w:trPr>
        <w:tc>
          <w:tcPr>
            <w:tcW w:w="0" w:type="auto"/>
            <w:shd w:val="clear" w:color="000000" w:fill="FFFFFF"/>
            <w:vAlign w:val="center"/>
            <w:hideMark/>
          </w:tcPr>
          <w:p w14:paraId="5C4286F5" w14:textId="77777777" w:rsidR="004E7D4B" w:rsidRPr="00A905E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SEC-FR-08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7F404283" w14:textId="77777777" w:rsidR="004E7D4B" w:rsidRPr="00A905E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Confidential and Restricted Information Register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5F448FCD" w14:textId="77777777" w:rsidR="004E7D4B" w:rsidRPr="00A905E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A905E7">
              <w:rPr>
                <w:color w:val="000000" w:themeColor="text2"/>
                <w:sz w:val="16"/>
                <w:szCs w:val="16"/>
              </w:rPr>
              <w:t>Classify the stored/processed data at the highest classification level and store it in BCA Master Sheet/ServiceNow.</w:t>
            </w:r>
          </w:p>
        </w:tc>
      </w:tr>
      <w:tr w:rsidR="004E7D4B" w:rsidRPr="00F23C87" w14:paraId="506D4684" w14:textId="77777777" w:rsidTr="004E7D4B">
        <w:trPr>
          <w:trHeight w:val="75"/>
        </w:trPr>
        <w:tc>
          <w:tcPr>
            <w:tcW w:w="0" w:type="auto"/>
            <w:shd w:val="clear" w:color="000000" w:fill="FFFFFF"/>
            <w:vAlign w:val="center"/>
            <w:hideMark/>
          </w:tcPr>
          <w:p w14:paraId="17202804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SEC-FR-09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47ABE197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Web Application Firewall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27FA4A47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All internet facing web application must be exposed via BSL Approved WAF.</w:t>
            </w:r>
          </w:p>
        </w:tc>
      </w:tr>
      <w:tr w:rsidR="004E7D4B" w:rsidRPr="00354580" w14:paraId="6AD631EF" w14:textId="77777777" w:rsidTr="004E7D4B">
        <w:trPr>
          <w:trHeight w:val="47"/>
        </w:trPr>
        <w:tc>
          <w:tcPr>
            <w:tcW w:w="0" w:type="auto"/>
            <w:shd w:val="clear" w:color="000000" w:fill="FFFFFF"/>
            <w:vAlign w:val="center"/>
            <w:hideMark/>
          </w:tcPr>
          <w:p w14:paraId="0B37145E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SEC-FR-10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5B150887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API Gateway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50F50D97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All internet facing API’s must be exposed via BSL Approved API Gateway.</w:t>
            </w:r>
          </w:p>
        </w:tc>
      </w:tr>
      <w:tr w:rsidR="004E7D4B" w:rsidRPr="00101842" w14:paraId="21069C00" w14:textId="77777777" w:rsidTr="004E7D4B">
        <w:trPr>
          <w:trHeight w:val="660"/>
        </w:trPr>
        <w:tc>
          <w:tcPr>
            <w:tcW w:w="0" w:type="auto"/>
            <w:shd w:val="clear" w:color="000000" w:fill="FFFFFF"/>
            <w:vAlign w:val="center"/>
            <w:hideMark/>
          </w:tcPr>
          <w:p w14:paraId="3646993B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SEC-FR-11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4D714C91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Penetration Testing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0E93323E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All internet facing application must undergo penetration testing.</w:t>
            </w:r>
          </w:p>
        </w:tc>
      </w:tr>
      <w:tr w:rsidR="004E7D4B" w:rsidRPr="00706CB1" w14:paraId="1C646D78" w14:textId="77777777" w:rsidTr="004E7D4B">
        <w:trPr>
          <w:trHeight w:val="660"/>
        </w:trPr>
        <w:tc>
          <w:tcPr>
            <w:tcW w:w="0" w:type="auto"/>
            <w:shd w:val="clear" w:color="000000" w:fill="FFFFFF"/>
            <w:vAlign w:val="center"/>
          </w:tcPr>
          <w:p w14:paraId="159B82D8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SEC-FR-12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09F75FF4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Secure Data Backup and Restoration</w:t>
            </w:r>
          </w:p>
        </w:tc>
        <w:tc>
          <w:tcPr>
            <w:tcW w:w="0" w:type="auto"/>
            <w:shd w:val="clear" w:color="000000" w:fill="FFFFFF"/>
            <w:vAlign w:val="center"/>
          </w:tcPr>
          <w:p w14:paraId="7228D20E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Implement backup and restoration process and procedure as per Business Continuity Plan</w:t>
            </w:r>
          </w:p>
        </w:tc>
      </w:tr>
      <w:tr w:rsidR="004E7D4B" w:rsidRPr="007E66B2" w14:paraId="78AB63A3" w14:textId="77777777" w:rsidTr="004E7D4B">
        <w:trPr>
          <w:trHeight w:val="47"/>
        </w:trPr>
        <w:tc>
          <w:tcPr>
            <w:tcW w:w="0" w:type="auto"/>
            <w:shd w:val="clear" w:color="000000" w:fill="FFFFFF"/>
            <w:vAlign w:val="center"/>
          </w:tcPr>
          <w:p w14:paraId="53C84CCA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SEC-FR-13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4636C410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Vulnerability Scanning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3E0C7C1E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All BSL Assets must be onboarded to BSL vulnerability management tools/process.</w:t>
            </w:r>
          </w:p>
        </w:tc>
      </w:tr>
      <w:tr w:rsidR="004E7D4B" w:rsidRPr="00613967" w14:paraId="5F377D00" w14:textId="77777777" w:rsidTr="004E7D4B">
        <w:trPr>
          <w:trHeight w:val="271"/>
        </w:trPr>
        <w:tc>
          <w:tcPr>
            <w:tcW w:w="0" w:type="auto"/>
            <w:shd w:val="clear" w:color="000000" w:fill="FFFFFF"/>
            <w:vAlign w:val="center"/>
          </w:tcPr>
          <w:p w14:paraId="621A5CC6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SEC-FR-14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28660999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Vulnerability Treatment and Management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6D8AFB1C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All assets must have regular patch management process.</w:t>
            </w:r>
          </w:p>
        </w:tc>
      </w:tr>
      <w:tr w:rsidR="004E7D4B" w:rsidRPr="00354580" w14:paraId="3CB529D3" w14:textId="77777777" w:rsidTr="004E7D4B">
        <w:trPr>
          <w:trHeight w:val="181"/>
        </w:trPr>
        <w:tc>
          <w:tcPr>
            <w:tcW w:w="0" w:type="auto"/>
            <w:shd w:val="clear" w:color="000000" w:fill="FFFFFF"/>
            <w:vAlign w:val="center"/>
          </w:tcPr>
          <w:p w14:paraId="6EC35ABD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SEC-FR-15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577CFA85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Security Information Event Generation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70A3B5E0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Enable security event logging to BSL approved central SIEM.</w:t>
            </w:r>
          </w:p>
        </w:tc>
      </w:tr>
      <w:tr w:rsidR="004E7D4B" w:rsidRPr="00D520C4" w14:paraId="0C96183D" w14:textId="77777777" w:rsidTr="004E7D4B">
        <w:trPr>
          <w:trHeight w:val="91"/>
        </w:trPr>
        <w:tc>
          <w:tcPr>
            <w:tcW w:w="0" w:type="auto"/>
            <w:shd w:val="clear" w:color="000000" w:fill="FFFFFF"/>
            <w:vAlign w:val="center"/>
          </w:tcPr>
          <w:p w14:paraId="0D126969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SEC-FR-16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166287E3" w14:textId="77777777" w:rsidR="004E7D4B" w:rsidRPr="00401257" w:rsidRDefault="004E7D4B" w:rsidP="004E7D4B">
            <w:pPr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Third Party Assessment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5D03BF6B" w14:textId="77777777" w:rsidR="004E7D4B" w:rsidRPr="00401257" w:rsidRDefault="004E7D4B" w:rsidP="00C159AC">
            <w:pPr>
              <w:jc w:val="both"/>
              <w:rPr>
                <w:color w:val="000000" w:themeColor="text2"/>
                <w:sz w:val="16"/>
                <w:szCs w:val="16"/>
              </w:rPr>
            </w:pPr>
            <w:r w:rsidRPr="00401257">
              <w:rPr>
                <w:color w:val="000000" w:themeColor="text2"/>
                <w:sz w:val="16"/>
                <w:szCs w:val="16"/>
              </w:rPr>
              <w:t>All third-party vendors must go through Third Party Assessment process.</w:t>
            </w:r>
          </w:p>
        </w:tc>
      </w:tr>
    </w:tbl>
    <w:p w14:paraId="752C98ED" w14:textId="77777777" w:rsidR="007519F3" w:rsidRDefault="007519F3" w:rsidP="007519F3">
      <w:pPr>
        <w:ind w:left="576"/>
      </w:pPr>
    </w:p>
    <w:p w14:paraId="36D72EE1" w14:textId="2E02A2A6" w:rsidR="007651C6" w:rsidRDefault="004E7D4B" w:rsidP="007651C6">
      <w:pPr>
        <w:pStyle w:val="Heading2"/>
      </w:pPr>
      <w:bookmarkStart w:id="3" w:name="_Toc215221975"/>
      <w:r>
        <w:t>Detailed</w:t>
      </w:r>
      <w:r w:rsidR="007651C6">
        <w:t xml:space="preserve"> Security Requirements</w:t>
      </w:r>
      <w:bookmarkEnd w:id="3"/>
    </w:p>
    <w:p w14:paraId="782E4E51" w14:textId="598355D6" w:rsidR="007651C6" w:rsidRPr="00AF19DF" w:rsidRDefault="004E7D4B" w:rsidP="004E7D4B">
      <w:pPr>
        <w:jc w:val="both"/>
        <w:rPr>
          <w:color w:val="000000" w:themeColor="text2"/>
          <w:sz w:val="18"/>
          <w:szCs w:val="18"/>
          <w:highlight w:val="cyan"/>
        </w:rPr>
      </w:pPr>
      <w:r>
        <w:rPr>
          <w:color w:val="000000" w:themeColor="text2"/>
          <w:sz w:val="18"/>
          <w:szCs w:val="18"/>
          <w:highlight w:val="cyan"/>
        </w:rPr>
        <w:t xml:space="preserve">Author Guide: </w:t>
      </w:r>
      <w:r w:rsidR="007651C6" w:rsidRPr="00AF19DF">
        <w:rPr>
          <w:color w:val="000000" w:themeColor="text2"/>
          <w:sz w:val="18"/>
          <w:szCs w:val="18"/>
          <w:highlight w:val="cyan"/>
        </w:rPr>
        <w:t xml:space="preserve">ASP Security Architecture team to be engaged to do a security assessment for the conceptual solution architecture and provide the detailed security requirements specific to the solution. Include the detailed security requirements in this section. </w:t>
      </w:r>
    </w:p>
    <w:p w14:paraId="237F7ECD" w14:textId="77777777" w:rsidR="007651C6" w:rsidRDefault="007651C6" w:rsidP="004E7D4B">
      <w:pPr>
        <w:jc w:val="both"/>
        <w:rPr>
          <w:color w:val="000000" w:themeColor="text2"/>
          <w:sz w:val="18"/>
          <w:szCs w:val="18"/>
        </w:rPr>
      </w:pPr>
      <w:r w:rsidRPr="00AF19DF">
        <w:rPr>
          <w:color w:val="000000" w:themeColor="text2"/>
          <w:sz w:val="18"/>
          <w:szCs w:val="18"/>
          <w:highlight w:val="cyan"/>
        </w:rPr>
        <w:t>The solution architecture end-state must incorporate the relevant security controls and mechanisms defined in this document and project to ensure the security controls are implemented.</w:t>
      </w:r>
    </w:p>
    <w:p w14:paraId="03098D94" w14:textId="74C5D890" w:rsidR="007931C3" w:rsidRDefault="00FE451D" w:rsidP="00114604">
      <w:pPr>
        <w:jc w:val="both"/>
      </w:pPr>
      <w:r w:rsidRPr="00D75A13">
        <w:rPr>
          <w:color w:val="auto"/>
          <w:sz w:val="18"/>
          <w:szCs w:val="18"/>
        </w:rPr>
        <w:t>The ASP Security Architecture team has done a</w:t>
      </w:r>
      <w:r>
        <w:rPr>
          <w:color w:val="auto"/>
          <w:sz w:val="18"/>
          <w:szCs w:val="18"/>
        </w:rPr>
        <w:t xml:space="preserve"> conceptual analysis </w:t>
      </w:r>
      <w:r w:rsidRPr="00D75A13">
        <w:rPr>
          <w:color w:val="auto"/>
          <w:sz w:val="18"/>
          <w:szCs w:val="18"/>
        </w:rPr>
        <w:t xml:space="preserve">security assessment for this conceptual solution architecture and </w:t>
      </w:r>
      <w:r>
        <w:rPr>
          <w:color w:val="auto"/>
          <w:sz w:val="18"/>
          <w:szCs w:val="18"/>
        </w:rPr>
        <w:t>outlined the</w:t>
      </w:r>
      <w:r w:rsidRPr="00D75A13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>high-level</w:t>
      </w:r>
      <w:r w:rsidRPr="00D75A13">
        <w:rPr>
          <w:color w:val="auto"/>
          <w:sz w:val="18"/>
          <w:szCs w:val="18"/>
        </w:rPr>
        <w:t xml:space="preserve"> security requirements </w:t>
      </w:r>
      <w:r>
        <w:rPr>
          <w:color w:val="auto"/>
          <w:sz w:val="18"/>
          <w:szCs w:val="18"/>
        </w:rPr>
        <w:t>as below. A comprehensive security assessment must be conducted during feasibility phase. The project team must engage cybersecurity team to perform a detailed review and ensure solution aligns with ASP security policies, standards, and risk management requirements.</w:t>
      </w:r>
    </w:p>
    <w:sectPr w:rsidR="007931C3" w:rsidSect="000B75CA">
      <w:pgSz w:w="11906" w:h="16838" w:code="9"/>
      <w:pgMar w:top="851" w:right="851" w:bottom="851" w:left="851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EE7B5" w14:textId="77777777" w:rsidR="00C818B0" w:rsidRDefault="00C818B0" w:rsidP="001D0AFC">
      <w:r>
        <w:separator/>
      </w:r>
    </w:p>
    <w:p w14:paraId="22DBE438" w14:textId="77777777" w:rsidR="00C818B0" w:rsidRDefault="00C818B0"/>
    <w:p w14:paraId="68CF0D89" w14:textId="77777777" w:rsidR="00C818B0" w:rsidRDefault="00C818B0"/>
    <w:p w14:paraId="6A472EC3" w14:textId="77777777" w:rsidR="00C818B0" w:rsidRDefault="00C818B0"/>
  </w:endnote>
  <w:endnote w:type="continuationSeparator" w:id="0">
    <w:p w14:paraId="0CAEE1F3" w14:textId="77777777" w:rsidR="00C818B0" w:rsidRDefault="00C818B0" w:rsidP="001D0AFC">
      <w:r>
        <w:continuationSeparator/>
      </w:r>
    </w:p>
    <w:p w14:paraId="2C1EE731" w14:textId="77777777" w:rsidR="00C818B0" w:rsidRDefault="00C818B0"/>
    <w:p w14:paraId="38981A51" w14:textId="77777777" w:rsidR="00C818B0" w:rsidRDefault="00C818B0"/>
    <w:p w14:paraId="3E367542" w14:textId="77777777" w:rsidR="00C818B0" w:rsidRDefault="00C818B0"/>
  </w:endnote>
  <w:endnote w:type="continuationNotice" w:id="1">
    <w:p w14:paraId="2C743485" w14:textId="77777777" w:rsidR="00C818B0" w:rsidRDefault="00C818B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highlight w:val="yellow"/>
      </w:rPr>
      <w:id w:val="559683706"/>
      <w:docPartObj>
        <w:docPartGallery w:val="Page Numbers (Bottom of Page)"/>
        <w:docPartUnique/>
      </w:docPartObj>
    </w:sdtPr>
    <w:sdtEndPr>
      <w:rPr>
        <w:highlight w:val="none"/>
      </w:rPr>
    </w:sdtEndPr>
    <w:sdtContent>
      <w:sdt>
        <w:sdtPr>
          <w:id w:val="1114478455"/>
          <w:docPartObj>
            <w:docPartGallery w:val="Page Numbers (Top of Page)"/>
            <w:docPartUnique/>
          </w:docPartObj>
        </w:sdtPr>
        <w:sdtEndPr/>
        <w:sdtContent>
          <w:p w14:paraId="7E0F27F3" w14:textId="77777777" w:rsidR="004B78F8" w:rsidRPr="008B5A95" w:rsidRDefault="004B78F8">
            <w:pPr>
              <w:pStyle w:val="Footer"/>
              <w:jc w:val="right"/>
            </w:pPr>
            <w:r w:rsidRPr="008B5A95">
              <w:t xml:space="preserve">Page </w:t>
            </w:r>
            <w:r w:rsidRPr="008B5A95">
              <w:rPr>
                <w:b/>
                <w:bCs/>
                <w:sz w:val="24"/>
                <w:szCs w:val="24"/>
              </w:rPr>
              <w:fldChar w:fldCharType="begin"/>
            </w:r>
            <w:r w:rsidRPr="008B5A95">
              <w:rPr>
                <w:b/>
                <w:bCs/>
              </w:rPr>
              <w:instrText xml:space="preserve"> PAGE </w:instrText>
            </w:r>
            <w:r w:rsidRPr="008B5A95">
              <w:rPr>
                <w:b/>
                <w:bCs/>
                <w:sz w:val="24"/>
                <w:szCs w:val="24"/>
              </w:rPr>
              <w:fldChar w:fldCharType="separate"/>
            </w:r>
            <w:r w:rsidRPr="008B5A95">
              <w:rPr>
                <w:b/>
                <w:bCs/>
                <w:noProof/>
              </w:rPr>
              <w:t>1</w:t>
            </w:r>
            <w:r w:rsidRPr="008B5A95">
              <w:rPr>
                <w:b/>
                <w:bCs/>
                <w:sz w:val="24"/>
                <w:szCs w:val="24"/>
              </w:rPr>
              <w:fldChar w:fldCharType="end"/>
            </w:r>
            <w:r w:rsidRPr="008B5A95">
              <w:t xml:space="preserve"> of </w:t>
            </w:r>
            <w:r w:rsidRPr="008B5A95">
              <w:rPr>
                <w:b/>
                <w:bCs/>
                <w:sz w:val="24"/>
                <w:szCs w:val="24"/>
              </w:rPr>
              <w:fldChar w:fldCharType="begin"/>
            </w:r>
            <w:r w:rsidRPr="008B5A95">
              <w:rPr>
                <w:b/>
                <w:bCs/>
              </w:rPr>
              <w:instrText xml:space="preserve"> NUMPAGES  </w:instrText>
            </w:r>
            <w:r w:rsidRPr="008B5A95">
              <w:rPr>
                <w:b/>
                <w:bCs/>
                <w:sz w:val="24"/>
                <w:szCs w:val="24"/>
              </w:rPr>
              <w:fldChar w:fldCharType="separate"/>
            </w:r>
            <w:r w:rsidRPr="008B5A95">
              <w:rPr>
                <w:b/>
                <w:bCs/>
                <w:noProof/>
              </w:rPr>
              <w:t>4</w:t>
            </w:r>
            <w:r w:rsidRPr="008B5A9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7C8C1E" w14:textId="77777777" w:rsidR="004B78F8" w:rsidRDefault="004B78F8" w:rsidP="005C0B8E">
    <w:pPr>
      <w:pStyle w:val="Footer"/>
    </w:pPr>
  </w:p>
  <w:p w14:paraId="131811AD" w14:textId="77777777" w:rsidR="008B5A95" w:rsidRDefault="008B5A95" w:rsidP="005C0B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E971" w14:textId="77777777" w:rsidR="004B78F8" w:rsidRDefault="004B78F8" w:rsidP="00BE56AC">
    <w:pPr>
      <w:pStyle w:val="Footer"/>
      <w:jc w:val="right"/>
    </w:pPr>
    <w:r w:rsidRPr="007343A3">
      <w:rPr>
        <w:color w:val="2B579A"/>
        <w:shd w:val="clear" w:color="auto" w:fill="E6E6E6"/>
      </w:rPr>
      <w:fldChar w:fldCharType="begin"/>
    </w:r>
    <w:r w:rsidRPr="007343A3">
      <w:instrText xml:space="preserve"> PAGE  \* Arabic  \* MERGEFORMAT </w:instrText>
    </w:r>
    <w:r w:rsidRPr="007343A3">
      <w:rPr>
        <w:color w:val="2B579A"/>
        <w:shd w:val="clear" w:color="auto" w:fill="E6E6E6"/>
      </w:rPr>
      <w:fldChar w:fldCharType="separate"/>
    </w:r>
    <w:r>
      <w:rPr>
        <w:noProof/>
      </w:rPr>
      <w:t>0</w:t>
    </w:r>
    <w:r w:rsidRPr="007343A3">
      <w:rPr>
        <w:color w:val="2B579A"/>
        <w:shd w:val="clear" w:color="auto" w:fill="E6E6E6"/>
      </w:rPr>
      <w:fldChar w:fldCharType="end"/>
    </w:r>
    <w:r w:rsidRPr="007343A3">
      <w:t>/</w:t>
    </w:r>
    <w:fldSimple w:instr="NUMPAGES  \* Arabic  \* MERGEFORMAT">
      <w:r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F2F6" w14:textId="77777777" w:rsidR="00C818B0" w:rsidRPr="000D10A2" w:rsidRDefault="00C818B0" w:rsidP="001D0AFC">
      <w:pPr>
        <w:rPr>
          <w:color w:val="6682B1"/>
        </w:rPr>
      </w:pPr>
      <w:r w:rsidRPr="000D10A2">
        <w:rPr>
          <w:color w:val="6682B1"/>
        </w:rPr>
        <w:separator/>
      </w:r>
    </w:p>
  </w:footnote>
  <w:footnote w:type="continuationSeparator" w:id="0">
    <w:p w14:paraId="74A5D427" w14:textId="77777777" w:rsidR="00C818B0" w:rsidRPr="000D10A2" w:rsidRDefault="00C818B0" w:rsidP="001D0AFC">
      <w:pPr>
        <w:rPr>
          <w:color w:val="6682B1"/>
        </w:rPr>
      </w:pPr>
      <w:r w:rsidRPr="000D10A2">
        <w:rPr>
          <w:color w:val="6682B1"/>
        </w:rPr>
        <w:continuationSeparator/>
      </w:r>
    </w:p>
  </w:footnote>
  <w:footnote w:type="continuationNotice" w:id="1">
    <w:p w14:paraId="6DF44C16" w14:textId="77777777" w:rsidR="00C818B0" w:rsidRDefault="00C818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6E70" w14:textId="164658D2" w:rsidR="004B78F8" w:rsidRPr="00C60A76" w:rsidRDefault="004B78F8" w:rsidP="00CD340C">
    <w:pPr>
      <w:pStyle w:val="Header"/>
      <w:tabs>
        <w:tab w:val="clear" w:pos="9026"/>
        <w:tab w:val="left" w:pos="264"/>
        <w:tab w:val="right" w:pos="10244"/>
      </w:tabs>
      <w:jc w:val="left"/>
    </w:pPr>
    <w:r>
      <w:tab/>
    </w:r>
    <w:r>
      <w:tab/>
    </w:r>
    <w:r>
      <w:tab/>
    </w:r>
    <w:r w:rsidR="00A752A5">
      <w:t xml:space="preserve">    </w:t>
    </w:r>
    <w:r w:rsidR="00CD340C" w:rsidRPr="00721A4E">
      <w:rPr>
        <w:noProof/>
      </w:rPr>
      <mc:AlternateContent>
        <mc:Choice Requires="wpg">
          <w:drawing>
            <wp:inline distT="0" distB="0" distL="0" distR="0" wp14:anchorId="4C0343D6" wp14:editId="72E0C1CD">
              <wp:extent cx="536357" cy="328051"/>
              <wp:effectExtent l="0" t="0" r="0" b="0"/>
              <wp:docPr id="5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36357" cy="328051"/>
                        <a:chOff x="0" y="0"/>
                        <a:chExt cx="3522" cy="2156"/>
                      </a:xfrm>
                    </wpg:grpSpPr>
                    <wps:wsp>
                      <wps:cNvPr id="52" name="Freeform 5"/>
                      <wps:cNvSpPr>
                        <a:spLocks/>
                      </wps:cNvSpPr>
                      <wps:spPr bwMode="auto">
                        <a:xfrm>
                          <a:off x="731" y="212"/>
                          <a:ext cx="2059" cy="1176"/>
                        </a:xfrm>
                        <a:custGeom>
                          <a:avLst/>
                          <a:gdLst>
                            <a:gd name="T0" fmla="*/ 735 w 867"/>
                            <a:gd name="T1" fmla="*/ 0 h 495"/>
                            <a:gd name="T2" fmla="*/ 729 w 867"/>
                            <a:gd name="T3" fmla="*/ 5 h 495"/>
                            <a:gd name="T4" fmla="*/ 394 w 867"/>
                            <a:gd name="T5" fmla="*/ 180 h 495"/>
                            <a:gd name="T6" fmla="*/ 394 w 867"/>
                            <a:gd name="T7" fmla="*/ 180 h 495"/>
                            <a:gd name="T8" fmla="*/ 0 w 867"/>
                            <a:gd name="T9" fmla="*/ 419 h 495"/>
                            <a:gd name="T10" fmla="*/ 132 w 867"/>
                            <a:gd name="T11" fmla="*/ 495 h 495"/>
                            <a:gd name="T12" fmla="*/ 524 w 867"/>
                            <a:gd name="T13" fmla="*/ 265 h 495"/>
                            <a:gd name="T14" fmla="*/ 867 w 867"/>
                            <a:gd name="T15" fmla="*/ 76 h 495"/>
                            <a:gd name="T16" fmla="*/ 735 w 867"/>
                            <a:gd name="T17" fmla="*/ 0 h 4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67" h="495">
                              <a:moveTo>
                                <a:pt x="735" y="0"/>
                              </a:moveTo>
                              <a:cubicBezTo>
                                <a:pt x="729" y="5"/>
                                <a:pt x="729" y="5"/>
                                <a:pt x="729" y="5"/>
                              </a:cubicBezTo>
                              <a:cubicBezTo>
                                <a:pt x="636" y="94"/>
                                <a:pt x="524" y="153"/>
                                <a:pt x="394" y="180"/>
                              </a:cubicBezTo>
                              <a:cubicBezTo>
                                <a:pt x="394" y="180"/>
                                <a:pt x="394" y="180"/>
                                <a:pt x="394" y="180"/>
                              </a:cubicBezTo>
                              <a:cubicBezTo>
                                <a:pt x="233" y="214"/>
                                <a:pt x="101" y="294"/>
                                <a:pt x="0" y="419"/>
                              </a:cubicBezTo>
                              <a:cubicBezTo>
                                <a:pt x="132" y="495"/>
                                <a:pt x="132" y="495"/>
                                <a:pt x="132" y="495"/>
                              </a:cubicBezTo>
                              <a:cubicBezTo>
                                <a:pt x="228" y="380"/>
                                <a:pt x="361" y="302"/>
                                <a:pt x="524" y="265"/>
                              </a:cubicBezTo>
                              <a:cubicBezTo>
                                <a:pt x="659" y="235"/>
                                <a:pt x="774" y="171"/>
                                <a:pt x="867" y="76"/>
                              </a:cubicBezTo>
                              <a:lnTo>
                                <a:pt x="7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6"/>
                      <wps:cNvSpPr>
                        <a:spLocks/>
                      </wps:cNvSpPr>
                      <wps:spPr bwMode="auto">
                        <a:xfrm>
                          <a:off x="370" y="0"/>
                          <a:ext cx="2045" cy="1172"/>
                        </a:xfrm>
                        <a:custGeom>
                          <a:avLst/>
                          <a:gdLst>
                            <a:gd name="T0" fmla="*/ 734 w 861"/>
                            <a:gd name="T1" fmla="*/ 0 h 493"/>
                            <a:gd name="T2" fmla="*/ 407 w 861"/>
                            <a:gd name="T3" fmla="*/ 154 h 493"/>
                            <a:gd name="T4" fmla="*/ 0 w 861"/>
                            <a:gd name="T5" fmla="*/ 420 h 493"/>
                            <a:gd name="T6" fmla="*/ 127 w 861"/>
                            <a:gd name="T7" fmla="*/ 493 h 493"/>
                            <a:gd name="T8" fmla="*/ 540 w 861"/>
                            <a:gd name="T9" fmla="*/ 241 h 493"/>
                            <a:gd name="T10" fmla="*/ 861 w 861"/>
                            <a:gd name="T11" fmla="*/ 74 h 493"/>
                            <a:gd name="T12" fmla="*/ 734 w 861"/>
                            <a:gd name="T13" fmla="*/ 0 h 4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861" h="493">
                              <a:moveTo>
                                <a:pt x="734" y="0"/>
                              </a:moveTo>
                              <a:cubicBezTo>
                                <a:pt x="734" y="0"/>
                                <a:pt x="659" y="96"/>
                                <a:pt x="407" y="154"/>
                              </a:cubicBezTo>
                              <a:cubicBezTo>
                                <a:pt x="131" y="217"/>
                                <a:pt x="7" y="410"/>
                                <a:pt x="0" y="420"/>
                              </a:cubicBezTo>
                              <a:cubicBezTo>
                                <a:pt x="127" y="493"/>
                                <a:pt x="127" y="493"/>
                                <a:pt x="127" y="493"/>
                              </a:cubicBezTo>
                              <a:cubicBezTo>
                                <a:pt x="212" y="387"/>
                                <a:pt x="344" y="282"/>
                                <a:pt x="540" y="241"/>
                              </a:cubicBezTo>
                              <a:cubicBezTo>
                                <a:pt x="683" y="211"/>
                                <a:pt x="787" y="145"/>
                                <a:pt x="861" y="74"/>
                              </a:cubicBezTo>
                              <a:lnTo>
                                <a:pt x="7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7"/>
                      <wps:cNvSpPr>
                        <a:spLocks/>
                      </wps:cNvSpPr>
                      <wps:spPr bwMode="auto">
                        <a:xfrm>
                          <a:off x="0" y="0"/>
                          <a:ext cx="1724" cy="965"/>
                        </a:xfrm>
                        <a:custGeom>
                          <a:avLst/>
                          <a:gdLst>
                            <a:gd name="T0" fmla="*/ 601 w 726"/>
                            <a:gd name="T1" fmla="*/ 0 h 406"/>
                            <a:gd name="T2" fmla="*/ 447 w 726"/>
                            <a:gd name="T3" fmla="*/ 45 h 406"/>
                            <a:gd name="T4" fmla="*/ 19 w 726"/>
                            <a:gd name="T5" fmla="*/ 304 h 406"/>
                            <a:gd name="T6" fmla="*/ 0 w 726"/>
                            <a:gd name="T7" fmla="*/ 330 h 406"/>
                            <a:gd name="T8" fmla="*/ 131 w 726"/>
                            <a:gd name="T9" fmla="*/ 406 h 406"/>
                            <a:gd name="T10" fmla="*/ 132 w 726"/>
                            <a:gd name="T11" fmla="*/ 404 h 406"/>
                            <a:gd name="T12" fmla="*/ 556 w 726"/>
                            <a:gd name="T13" fmla="*/ 126 h 406"/>
                            <a:gd name="T14" fmla="*/ 726 w 726"/>
                            <a:gd name="T15" fmla="*/ 72 h 406"/>
                            <a:gd name="T16" fmla="*/ 601 w 726"/>
                            <a:gd name="T17" fmla="*/ 0 h 4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26" h="406">
                              <a:moveTo>
                                <a:pt x="601" y="0"/>
                              </a:moveTo>
                              <a:cubicBezTo>
                                <a:pt x="555" y="22"/>
                                <a:pt x="500" y="35"/>
                                <a:pt x="447" y="45"/>
                              </a:cubicBezTo>
                              <a:cubicBezTo>
                                <a:pt x="229" y="88"/>
                                <a:pt x="94" y="210"/>
                                <a:pt x="19" y="304"/>
                              </a:cubicBezTo>
                              <a:cubicBezTo>
                                <a:pt x="12" y="313"/>
                                <a:pt x="6" y="321"/>
                                <a:pt x="0" y="330"/>
                              </a:cubicBezTo>
                              <a:cubicBezTo>
                                <a:pt x="131" y="406"/>
                                <a:pt x="131" y="406"/>
                                <a:pt x="131" y="406"/>
                              </a:cubicBezTo>
                              <a:cubicBezTo>
                                <a:pt x="132" y="404"/>
                                <a:pt x="132" y="404"/>
                                <a:pt x="132" y="404"/>
                              </a:cubicBezTo>
                              <a:cubicBezTo>
                                <a:pt x="156" y="368"/>
                                <a:pt x="286" y="188"/>
                                <a:pt x="556" y="126"/>
                              </a:cubicBezTo>
                              <a:cubicBezTo>
                                <a:pt x="626" y="110"/>
                                <a:pt x="682" y="91"/>
                                <a:pt x="726" y="72"/>
                              </a:cubicBezTo>
                              <a:lnTo>
                                <a:pt x="6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8"/>
                      <wps:cNvSpPr>
                        <a:spLocks/>
                      </wps:cNvSpPr>
                      <wps:spPr bwMode="auto">
                        <a:xfrm>
                          <a:off x="1330" y="426"/>
                          <a:ext cx="1829" cy="962"/>
                        </a:xfrm>
                        <a:custGeom>
                          <a:avLst/>
                          <a:gdLst>
                            <a:gd name="T0" fmla="*/ 640 w 770"/>
                            <a:gd name="T1" fmla="*/ 0 h 405"/>
                            <a:gd name="T2" fmla="*/ 635 w 770"/>
                            <a:gd name="T3" fmla="*/ 5 h 405"/>
                            <a:gd name="T4" fmla="*/ 279 w 770"/>
                            <a:gd name="T5" fmla="*/ 203 h 405"/>
                            <a:gd name="T6" fmla="*/ 0 w 770"/>
                            <a:gd name="T7" fmla="*/ 329 h 405"/>
                            <a:gd name="T8" fmla="*/ 131 w 770"/>
                            <a:gd name="T9" fmla="*/ 405 h 405"/>
                            <a:gd name="T10" fmla="*/ 393 w 770"/>
                            <a:gd name="T11" fmla="*/ 288 h 405"/>
                            <a:gd name="T12" fmla="*/ 770 w 770"/>
                            <a:gd name="T13" fmla="*/ 76 h 405"/>
                            <a:gd name="T14" fmla="*/ 640 w 770"/>
                            <a:gd name="T15" fmla="*/ 0 h 4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70" h="405">
                              <a:moveTo>
                                <a:pt x="640" y="0"/>
                              </a:moveTo>
                              <a:cubicBezTo>
                                <a:pt x="635" y="5"/>
                                <a:pt x="635" y="5"/>
                                <a:pt x="635" y="5"/>
                              </a:cubicBezTo>
                              <a:cubicBezTo>
                                <a:pt x="539" y="105"/>
                                <a:pt x="419" y="171"/>
                                <a:pt x="279" y="203"/>
                              </a:cubicBezTo>
                              <a:cubicBezTo>
                                <a:pt x="171" y="227"/>
                                <a:pt x="78" y="269"/>
                                <a:pt x="0" y="329"/>
                              </a:cubicBezTo>
                              <a:cubicBezTo>
                                <a:pt x="131" y="405"/>
                                <a:pt x="131" y="405"/>
                                <a:pt x="131" y="405"/>
                              </a:cubicBezTo>
                              <a:cubicBezTo>
                                <a:pt x="198" y="354"/>
                                <a:pt x="284" y="311"/>
                                <a:pt x="393" y="288"/>
                              </a:cubicBezTo>
                              <a:cubicBezTo>
                                <a:pt x="545" y="254"/>
                                <a:pt x="672" y="183"/>
                                <a:pt x="770" y="76"/>
                              </a:cubicBezTo>
                              <a:lnTo>
                                <a:pt x="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6" name="Freeform 9"/>
                      <wps:cNvSpPr>
                        <a:spLocks/>
                      </wps:cNvSpPr>
                      <wps:spPr bwMode="auto">
                        <a:xfrm>
                          <a:off x="2199" y="640"/>
                          <a:ext cx="1323" cy="748"/>
                        </a:xfrm>
                        <a:custGeom>
                          <a:avLst/>
                          <a:gdLst>
                            <a:gd name="T0" fmla="*/ 430 w 557"/>
                            <a:gd name="T1" fmla="*/ 0 h 315"/>
                            <a:gd name="T2" fmla="*/ 425 w 557"/>
                            <a:gd name="T3" fmla="*/ 5 h 315"/>
                            <a:gd name="T4" fmla="*/ 33 w 557"/>
                            <a:gd name="T5" fmla="*/ 226 h 315"/>
                            <a:gd name="T6" fmla="*/ 0 w 557"/>
                            <a:gd name="T7" fmla="*/ 233 h 315"/>
                            <a:gd name="T8" fmla="*/ 141 w 557"/>
                            <a:gd name="T9" fmla="*/ 315 h 315"/>
                            <a:gd name="T10" fmla="*/ 141 w 557"/>
                            <a:gd name="T11" fmla="*/ 315 h 315"/>
                            <a:gd name="T12" fmla="*/ 557 w 557"/>
                            <a:gd name="T13" fmla="*/ 74 h 315"/>
                            <a:gd name="T14" fmla="*/ 430 w 557"/>
                            <a:gd name="T15" fmla="*/ 0 h 3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557" h="315">
                              <a:moveTo>
                                <a:pt x="430" y="0"/>
                              </a:moveTo>
                              <a:cubicBezTo>
                                <a:pt x="425" y="5"/>
                                <a:pt x="425" y="5"/>
                                <a:pt x="425" y="5"/>
                              </a:cubicBezTo>
                              <a:cubicBezTo>
                                <a:pt x="323" y="117"/>
                                <a:pt x="191" y="191"/>
                                <a:pt x="33" y="226"/>
                              </a:cubicBezTo>
                              <a:cubicBezTo>
                                <a:pt x="22" y="228"/>
                                <a:pt x="11" y="231"/>
                                <a:pt x="0" y="233"/>
                              </a:cubicBezTo>
                              <a:cubicBezTo>
                                <a:pt x="141" y="315"/>
                                <a:pt x="141" y="315"/>
                                <a:pt x="141" y="315"/>
                              </a:cubicBezTo>
                              <a:cubicBezTo>
                                <a:pt x="141" y="315"/>
                                <a:pt x="141" y="315"/>
                                <a:pt x="141" y="315"/>
                              </a:cubicBezTo>
                              <a:cubicBezTo>
                                <a:pt x="217" y="299"/>
                                <a:pt x="421" y="243"/>
                                <a:pt x="557" y="74"/>
                              </a:cubicBezTo>
                              <a:lnTo>
                                <a:pt x="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7" name="Freeform 10"/>
                      <wps:cNvSpPr>
                        <a:spLocks noEditPoints="1"/>
                      </wps:cNvSpPr>
                      <wps:spPr bwMode="auto">
                        <a:xfrm>
                          <a:off x="166" y="1617"/>
                          <a:ext cx="373" cy="413"/>
                        </a:xfrm>
                        <a:custGeom>
                          <a:avLst/>
                          <a:gdLst>
                            <a:gd name="T0" fmla="*/ 0 w 157"/>
                            <a:gd name="T1" fmla="*/ 0 h 174"/>
                            <a:gd name="T2" fmla="*/ 97 w 157"/>
                            <a:gd name="T3" fmla="*/ 0 h 174"/>
                            <a:gd name="T4" fmla="*/ 151 w 157"/>
                            <a:gd name="T5" fmla="*/ 46 h 174"/>
                            <a:gd name="T6" fmla="*/ 133 w 157"/>
                            <a:gd name="T7" fmla="*/ 80 h 174"/>
                            <a:gd name="T8" fmla="*/ 133 w 157"/>
                            <a:gd name="T9" fmla="*/ 81 h 174"/>
                            <a:gd name="T10" fmla="*/ 157 w 157"/>
                            <a:gd name="T11" fmla="*/ 121 h 174"/>
                            <a:gd name="T12" fmla="*/ 89 w 157"/>
                            <a:gd name="T13" fmla="*/ 174 h 174"/>
                            <a:gd name="T14" fmla="*/ 1 w 157"/>
                            <a:gd name="T15" fmla="*/ 174 h 174"/>
                            <a:gd name="T16" fmla="*/ 0 w 157"/>
                            <a:gd name="T17" fmla="*/ 0 h 174"/>
                            <a:gd name="T18" fmla="*/ 89 w 157"/>
                            <a:gd name="T19" fmla="*/ 68 h 174"/>
                            <a:gd name="T20" fmla="*/ 107 w 157"/>
                            <a:gd name="T21" fmla="*/ 51 h 174"/>
                            <a:gd name="T22" fmla="*/ 89 w 157"/>
                            <a:gd name="T23" fmla="*/ 37 h 174"/>
                            <a:gd name="T24" fmla="*/ 43 w 157"/>
                            <a:gd name="T25" fmla="*/ 37 h 174"/>
                            <a:gd name="T26" fmla="*/ 43 w 157"/>
                            <a:gd name="T27" fmla="*/ 68 h 174"/>
                            <a:gd name="T28" fmla="*/ 89 w 157"/>
                            <a:gd name="T29" fmla="*/ 68 h 174"/>
                            <a:gd name="T30" fmla="*/ 94 w 157"/>
                            <a:gd name="T31" fmla="*/ 137 h 174"/>
                            <a:gd name="T32" fmla="*/ 114 w 157"/>
                            <a:gd name="T33" fmla="*/ 119 h 174"/>
                            <a:gd name="T34" fmla="*/ 93 w 157"/>
                            <a:gd name="T35" fmla="*/ 102 h 174"/>
                            <a:gd name="T36" fmla="*/ 43 w 157"/>
                            <a:gd name="T37" fmla="*/ 102 h 174"/>
                            <a:gd name="T38" fmla="*/ 43 w 157"/>
                            <a:gd name="T39" fmla="*/ 137 h 174"/>
                            <a:gd name="T40" fmla="*/ 94 w 157"/>
                            <a:gd name="T41" fmla="*/ 137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57" h="174">
                              <a:moveTo>
                                <a:pt x="0" y="0"/>
                              </a:moveTo>
                              <a:cubicBezTo>
                                <a:pt x="97" y="0"/>
                                <a:pt x="97" y="0"/>
                                <a:pt x="97" y="0"/>
                              </a:cubicBezTo>
                              <a:cubicBezTo>
                                <a:pt x="128" y="0"/>
                                <a:pt x="151" y="19"/>
                                <a:pt x="151" y="46"/>
                              </a:cubicBezTo>
                              <a:cubicBezTo>
                                <a:pt x="151" y="60"/>
                                <a:pt x="144" y="73"/>
                                <a:pt x="133" y="80"/>
                              </a:cubicBezTo>
                              <a:cubicBezTo>
                                <a:pt x="133" y="81"/>
                                <a:pt x="133" y="81"/>
                                <a:pt x="133" y="81"/>
                              </a:cubicBezTo>
                              <a:cubicBezTo>
                                <a:pt x="148" y="88"/>
                                <a:pt x="157" y="103"/>
                                <a:pt x="157" y="121"/>
                              </a:cubicBezTo>
                              <a:cubicBezTo>
                                <a:pt x="157" y="156"/>
                                <a:pt x="135" y="174"/>
                                <a:pt x="89" y="174"/>
                              </a:cubicBezTo>
                              <a:cubicBezTo>
                                <a:pt x="1" y="174"/>
                                <a:pt x="1" y="174"/>
                                <a:pt x="1" y="174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89" y="68"/>
                              </a:moveTo>
                              <a:cubicBezTo>
                                <a:pt x="101" y="68"/>
                                <a:pt x="107" y="62"/>
                                <a:pt x="107" y="51"/>
                              </a:cubicBezTo>
                              <a:cubicBezTo>
                                <a:pt x="107" y="42"/>
                                <a:pt x="101" y="37"/>
                                <a:pt x="89" y="37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3" y="68"/>
                                <a:pt x="43" y="68"/>
                                <a:pt x="43" y="68"/>
                              </a:cubicBezTo>
                              <a:lnTo>
                                <a:pt x="89" y="68"/>
                              </a:lnTo>
                              <a:close/>
                              <a:moveTo>
                                <a:pt x="94" y="137"/>
                              </a:moveTo>
                              <a:cubicBezTo>
                                <a:pt x="107" y="137"/>
                                <a:pt x="114" y="131"/>
                                <a:pt x="114" y="119"/>
                              </a:cubicBezTo>
                              <a:cubicBezTo>
                                <a:pt x="114" y="108"/>
                                <a:pt x="106" y="102"/>
                                <a:pt x="93" y="102"/>
                              </a:cubicBezTo>
                              <a:cubicBezTo>
                                <a:pt x="43" y="102"/>
                                <a:pt x="43" y="102"/>
                                <a:pt x="43" y="102"/>
                              </a:cubicBezTo>
                              <a:cubicBezTo>
                                <a:pt x="43" y="137"/>
                                <a:pt x="43" y="137"/>
                                <a:pt x="43" y="137"/>
                              </a:cubicBezTo>
                              <a:lnTo>
                                <a:pt x="94" y="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Rectangle 58"/>
                      <wps:cNvSpPr>
                        <a:spLocks noChangeArrowheads="1"/>
                      </wps:cNvSpPr>
                      <wps:spPr bwMode="auto">
                        <a:xfrm>
                          <a:off x="579" y="1617"/>
                          <a:ext cx="102" cy="413"/>
                        </a:xfrm>
                        <a:prstGeom prst="rect">
                          <a:avLst/>
                        </a:pr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12"/>
                      <wps:cNvSpPr>
                        <a:spLocks/>
                      </wps:cNvSpPr>
                      <wps:spPr bwMode="auto">
                        <a:xfrm>
                          <a:off x="726" y="1721"/>
                          <a:ext cx="342" cy="319"/>
                        </a:xfrm>
                        <a:custGeom>
                          <a:avLst/>
                          <a:gdLst>
                            <a:gd name="T0" fmla="*/ 0 w 144"/>
                            <a:gd name="T1" fmla="*/ 0 h 134"/>
                            <a:gd name="T2" fmla="*/ 43 w 144"/>
                            <a:gd name="T3" fmla="*/ 0 h 134"/>
                            <a:gd name="T4" fmla="*/ 43 w 144"/>
                            <a:gd name="T5" fmla="*/ 67 h 134"/>
                            <a:gd name="T6" fmla="*/ 71 w 144"/>
                            <a:gd name="T7" fmla="*/ 96 h 134"/>
                            <a:gd name="T8" fmla="*/ 102 w 144"/>
                            <a:gd name="T9" fmla="*/ 67 h 134"/>
                            <a:gd name="T10" fmla="*/ 102 w 144"/>
                            <a:gd name="T11" fmla="*/ 0 h 134"/>
                            <a:gd name="T12" fmla="*/ 144 w 144"/>
                            <a:gd name="T13" fmla="*/ 0 h 134"/>
                            <a:gd name="T14" fmla="*/ 144 w 144"/>
                            <a:gd name="T15" fmla="*/ 130 h 134"/>
                            <a:gd name="T16" fmla="*/ 103 w 144"/>
                            <a:gd name="T17" fmla="*/ 130 h 134"/>
                            <a:gd name="T18" fmla="*/ 103 w 144"/>
                            <a:gd name="T19" fmla="*/ 118 h 134"/>
                            <a:gd name="T20" fmla="*/ 102 w 144"/>
                            <a:gd name="T21" fmla="*/ 118 h 134"/>
                            <a:gd name="T22" fmla="*/ 60 w 144"/>
                            <a:gd name="T23" fmla="*/ 134 h 134"/>
                            <a:gd name="T24" fmla="*/ 16 w 144"/>
                            <a:gd name="T25" fmla="*/ 118 h 134"/>
                            <a:gd name="T26" fmla="*/ 0 w 144"/>
                            <a:gd name="T27" fmla="*/ 76 h 134"/>
                            <a:gd name="T28" fmla="*/ 0 w 144"/>
                            <a:gd name="T29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44" h="134">
                              <a:moveTo>
                                <a:pt x="0" y="0"/>
                              </a:moveTo>
                              <a:cubicBezTo>
                                <a:pt x="43" y="0"/>
                                <a:pt x="43" y="0"/>
                                <a:pt x="43" y="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86"/>
                                <a:pt x="51" y="96"/>
                                <a:pt x="71" y="96"/>
                              </a:cubicBezTo>
                              <a:cubicBezTo>
                                <a:pt x="89" y="96"/>
                                <a:pt x="102" y="84"/>
                                <a:pt x="102" y="67"/>
                              </a:cubicBezTo>
                              <a:cubicBezTo>
                                <a:pt x="102" y="0"/>
                                <a:pt x="102" y="0"/>
                                <a:pt x="102" y="0"/>
                              </a:cubicBezTo>
                              <a:cubicBezTo>
                                <a:pt x="144" y="0"/>
                                <a:pt x="144" y="0"/>
                                <a:pt x="144" y="0"/>
                              </a:cubicBezTo>
                              <a:cubicBezTo>
                                <a:pt x="144" y="130"/>
                                <a:pt x="144" y="130"/>
                                <a:pt x="144" y="130"/>
                              </a:cubicBezTo>
                              <a:cubicBezTo>
                                <a:pt x="103" y="130"/>
                                <a:pt x="103" y="130"/>
                                <a:pt x="103" y="130"/>
                              </a:cubicBezTo>
                              <a:cubicBezTo>
                                <a:pt x="103" y="118"/>
                                <a:pt x="103" y="118"/>
                                <a:pt x="103" y="118"/>
                              </a:cubicBezTo>
                              <a:cubicBezTo>
                                <a:pt x="102" y="118"/>
                                <a:pt x="102" y="118"/>
                                <a:pt x="102" y="118"/>
                              </a:cubicBezTo>
                              <a:cubicBezTo>
                                <a:pt x="92" y="129"/>
                                <a:pt x="78" y="134"/>
                                <a:pt x="60" y="134"/>
                              </a:cubicBezTo>
                              <a:cubicBezTo>
                                <a:pt x="41" y="134"/>
                                <a:pt x="27" y="129"/>
                                <a:pt x="16" y="118"/>
                              </a:cubicBezTo>
                              <a:cubicBezTo>
                                <a:pt x="6" y="108"/>
                                <a:pt x="0" y="93"/>
                                <a:pt x="0" y="76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13"/>
                      <wps:cNvSpPr>
                        <a:spLocks noEditPoints="1"/>
                      </wps:cNvSpPr>
                      <wps:spPr bwMode="auto">
                        <a:xfrm>
                          <a:off x="1106" y="1709"/>
                          <a:ext cx="350" cy="333"/>
                        </a:xfrm>
                        <a:custGeom>
                          <a:avLst/>
                          <a:gdLst>
                            <a:gd name="T0" fmla="*/ 74 w 147"/>
                            <a:gd name="T1" fmla="*/ 1 h 140"/>
                            <a:gd name="T2" fmla="*/ 147 w 147"/>
                            <a:gd name="T3" fmla="*/ 71 h 140"/>
                            <a:gd name="T4" fmla="*/ 147 w 147"/>
                            <a:gd name="T5" fmla="*/ 83 h 140"/>
                            <a:gd name="T6" fmla="*/ 42 w 147"/>
                            <a:gd name="T7" fmla="*/ 83 h 140"/>
                            <a:gd name="T8" fmla="*/ 77 w 147"/>
                            <a:gd name="T9" fmla="*/ 107 h 140"/>
                            <a:gd name="T10" fmla="*/ 116 w 147"/>
                            <a:gd name="T11" fmla="*/ 88 h 140"/>
                            <a:gd name="T12" fmla="*/ 139 w 147"/>
                            <a:gd name="T13" fmla="*/ 115 h 140"/>
                            <a:gd name="T14" fmla="*/ 75 w 147"/>
                            <a:gd name="T15" fmla="*/ 140 h 140"/>
                            <a:gd name="T16" fmla="*/ 0 w 147"/>
                            <a:gd name="T17" fmla="*/ 71 h 140"/>
                            <a:gd name="T18" fmla="*/ 74 w 147"/>
                            <a:gd name="T19" fmla="*/ 1 h 140"/>
                            <a:gd name="T20" fmla="*/ 106 w 147"/>
                            <a:gd name="T21" fmla="*/ 55 h 140"/>
                            <a:gd name="T22" fmla="*/ 74 w 147"/>
                            <a:gd name="T23" fmla="*/ 33 h 140"/>
                            <a:gd name="T24" fmla="*/ 43 w 147"/>
                            <a:gd name="T25" fmla="*/ 55 h 140"/>
                            <a:gd name="T26" fmla="*/ 106 w 147"/>
                            <a:gd name="T27" fmla="*/ 55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47" h="140">
                              <a:moveTo>
                                <a:pt x="74" y="1"/>
                              </a:moveTo>
                              <a:cubicBezTo>
                                <a:pt x="116" y="1"/>
                                <a:pt x="147" y="31"/>
                                <a:pt x="147" y="71"/>
                              </a:cubicBezTo>
                              <a:cubicBezTo>
                                <a:pt x="147" y="83"/>
                                <a:pt x="147" y="83"/>
                                <a:pt x="147" y="83"/>
                              </a:cubicBezTo>
                              <a:cubicBezTo>
                                <a:pt x="42" y="83"/>
                                <a:pt x="42" y="83"/>
                                <a:pt x="42" y="83"/>
                              </a:cubicBezTo>
                              <a:cubicBezTo>
                                <a:pt x="44" y="98"/>
                                <a:pt x="56" y="107"/>
                                <a:pt x="77" y="107"/>
                              </a:cubicBezTo>
                              <a:cubicBezTo>
                                <a:pt x="90" y="107"/>
                                <a:pt x="103" y="100"/>
                                <a:pt x="116" y="88"/>
                              </a:cubicBezTo>
                              <a:cubicBezTo>
                                <a:pt x="139" y="115"/>
                                <a:pt x="139" y="115"/>
                                <a:pt x="139" y="115"/>
                              </a:cubicBezTo>
                              <a:cubicBezTo>
                                <a:pt x="122" y="132"/>
                                <a:pt x="102" y="140"/>
                                <a:pt x="75" y="140"/>
                              </a:cubicBezTo>
                              <a:cubicBezTo>
                                <a:pt x="30" y="140"/>
                                <a:pt x="0" y="112"/>
                                <a:pt x="0" y="71"/>
                              </a:cubicBezTo>
                              <a:cubicBezTo>
                                <a:pt x="0" y="32"/>
                                <a:pt x="32" y="0"/>
                                <a:pt x="74" y="1"/>
                              </a:cubicBezTo>
                              <a:close/>
                              <a:moveTo>
                                <a:pt x="106" y="55"/>
                              </a:moveTo>
                              <a:cubicBezTo>
                                <a:pt x="104" y="41"/>
                                <a:pt x="92" y="33"/>
                                <a:pt x="74" y="33"/>
                              </a:cubicBezTo>
                              <a:cubicBezTo>
                                <a:pt x="57" y="33"/>
                                <a:pt x="44" y="42"/>
                                <a:pt x="43" y="55"/>
                              </a:cubicBezTo>
                              <a:lnTo>
                                <a:pt x="106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14"/>
                      <wps:cNvSpPr>
                        <a:spLocks/>
                      </wps:cNvSpPr>
                      <wps:spPr bwMode="auto">
                        <a:xfrm>
                          <a:off x="1477" y="1617"/>
                          <a:ext cx="382" cy="425"/>
                        </a:xfrm>
                        <a:custGeom>
                          <a:avLst/>
                          <a:gdLst>
                            <a:gd name="T0" fmla="*/ 41 w 161"/>
                            <a:gd name="T1" fmla="*/ 110 h 179"/>
                            <a:gd name="T2" fmla="*/ 86 w 161"/>
                            <a:gd name="T3" fmla="*/ 144 h 179"/>
                            <a:gd name="T4" fmla="*/ 118 w 161"/>
                            <a:gd name="T5" fmla="*/ 127 h 179"/>
                            <a:gd name="T6" fmla="*/ 68 w 161"/>
                            <a:gd name="T7" fmla="*/ 103 h 179"/>
                            <a:gd name="T8" fmla="*/ 6 w 161"/>
                            <a:gd name="T9" fmla="*/ 51 h 179"/>
                            <a:gd name="T10" fmla="*/ 76 w 161"/>
                            <a:gd name="T11" fmla="*/ 0 h 179"/>
                            <a:gd name="T12" fmla="*/ 156 w 161"/>
                            <a:gd name="T13" fmla="*/ 52 h 179"/>
                            <a:gd name="T14" fmla="*/ 115 w 161"/>
                            <a:gd name="T15" fmla="*/ 61 h 179"/>
                            <a:gd name="T16" fmla="*/ 76 w 161"/>
                            <a:gd name="T17" fmla="*/ 35 h 179"/>
                            <a:gd name="T18" fmla="*/ 49 w 161"/>
                            <a:gd name="T19" fmla="*/ 51 h 179"/>
                            <a:gd name="T20" fmla="*/ 96 w 161"/>
                            <a:gd name="T21" fmla="*/ 71 h 179"/>
                            <a:gd name="T22" fmla="*/ 161 w 161"/>
                            <a:gd name="T23" fmla="*/ 126 h 179"/>
                            <a:gd name="T24" fmla="*/ 86 w 161"/>
                            <a:gd name="T25" fmla="*/ 179 h 179"/>
                            <a:gd name="T26" fmla="*/ 0 w 161"/>
                            <a:gd name="T27" fmla="*/ 117 h 179"/>
                            <a:gd name="T28" fmla="*/ 41 w 161"/>
                            <a:gd name="T29" fmla="*/ 110 h 1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61" h="179">
                              <a:moveTo>
                                <a:pt x="41" y="110"/>
                              </a:moveTo>
                              <a:cubicBezTo>
                                <a:pt x="46" y="134"/>
                                <a:pt x="60" y="144"/>
                                <a:pt x="86" y="144"/>
                              </a:cubicBezTo>
                              <a:cubicBezTo>
                                <a:pt x="106" y="144"/>
                                <a:pt x="118" y="138"/>
                                <a:pt x="118" y="127"/>
                              </a:cubicBezTo>
                              <a:cubicBezTo>
                                <a:pt x="118" y="117"/>
                                <a:pt x="109" y="112"/>
                                <a:pt x="68" y="103"/>
                              </a:cubicBezTo>
                              <a:cubicBezTo>
                                <a:pt x="25" y="93"/>
                                <a:pt x="6" y="78"/>
                                <a:pt x="6" y="51"/>
                              </a:cubicBezTo>
                              <a:cubicBezTo>
                                <a:pt x="6" y="21"/>
                                <a:pt x="34" y="0"/>
                                <a:pt x="76" y="0"/>
                              </a:cubicBezTo>
                              <a:cubicBezTo>
                                <a:pt x="117" y="0"/>
                                <a:pt x="148" y="20"/>
                                <a:pt x="156" y="52"/>
                              </a:cubicBezTo>
                              <a:cubicBezTo>
                                <a:pt x="115" y="61"/>
                                <a:pt x="115" y="61"/>
                                <a:pt x="115" y="61"/>
                              </a:cubicBezTo>
                              <a:cubicBezTo>
                                <a:pt x="109" y="43"/>
                                <a:pt x="96" y="35"/>
                                <a:pt x="76" y="35"/>
                              </a:cubicBezTo>
                              <a:cubicBezTo>
                                <a:pt x="60" y="35"/>
                                <a:pt x="49" y="41"/>
                                <a:pt x="49" y="51"/>
                              </a:cubicBezTo>
                              <a:cubicBezTo>
                                <a:pt x="50" y="59"/>
                                <a:pt x="56" y="62"/>
                                <a:pt x="96" y="71"/>
                              </a:cubicBezTo>
                              <a:cubicBezTo>
                                <a:pt x="140" y="82"/>
                                <a:pt x="161" y="98"/>
                                <a:pt x="161" y="126"/>
                              </a:cubicBezTo>
                              <a:cubicBezTo>
                                <a:pt x="161" y="158"/>
                                <a:pt x="131" y="179"/>
                                <a:pt x="86" y="179"/>
                              </a:cubicBezTo>
                              <a:cubicBezTo>
                                <a:pt x="37" y="179"/>
                                <a:pt x="6" y="156"/>
                                <a:pt x="0" y="117"/>
                              </a:cubicBezTo>
                              <a:lnTo>
                                <a:pt x="41" y="1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15"/>
                      <wps:cNvSpPr>
                        <a:spLocks/>
                      </wps:cNvSpPr>
                      <wps:spPr bwMode="auto">
                        <a:xfrm>
                          <a:off x="1883" y="1712"/>
                          <a:ext cx="342" cy="330"/>
                        </a:xfrm>
                        <a:custGeom>
                          <a:avLst/>
                          <a:gdLst>
                            <a:gd name="T0" fmla="*/ 74 w 144"/>
                            <a:gd name="T1" fmla="*/ 0 h 139"/>
                            <a:gd name="T2" fmla="*/ 144 w 144"/>
                            <a:gd name="T3" fmla="*/ 46 h 139"/>
                            <a:gd name="T4" fmla="*/ 105 w 144"/>
                            <a:gd name="T5" fmla="*/ 58 h 139"/>
                            <a:gd name="T6" fmla="*/ 74 w 144"/>
                            <a:gd name="T7" fmla="*/ 37 h 139"/>
                            <a:gd name="T8" fmla="*/ 43 w 144"/>
                            <a:gd name="T9" fmla="*/ 69 h 139"/>
                            <a:gd name="T10" fmla="*/ 74 w 144"/>
                            <a:gd name="T11" fmla="*/ 102 h 139"/>
                            <a:gd name="T12" fmla="*/ 105 w 144"/>
                            <a:gd name="T13" fmla="*/ 80 h 139"/>
                            <a:gd name="T14" fmla="*/ 144 w 144"/>
                            <a:gd name="T15" fmla="*/ 92 h 139"/>
                            <a:gd name="T16" fmla="*/ 74 w 144"/>
                            <a:gd name="T17" fmla="*/ 139 h 139"/>
                            <a:gd name="T18" fmla="*/ 0 w 144"/>
                            <a:gd name="T19" fmla="*/ 69 h 139"/>
                            <a:gd name="T20" fmla="*/ 74 w 144"/>
                            <a:gd name="T21" fmla="*/ 0 h 1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44" h="139">
                              <a:moveTo>
                                <a:pt x="74" y="0"/>
                              </a:moveTo>
                              <a:cubicBezTo>
                                <a:pt x="108" y="0"/>
                                <a:pt x="137" y="19"/>
                                <a:pt x="144" y="46"/>
                              </a:cubicBezTo>
                              <a:cubicBezTo>
                                <a:pt x="105" y="58"/>
                                <a:pt x="105" y="58"/>
                                <a:pt x="105" y="58"/>
                              </a:cubicBezTo>
                              <a:cubicBezTo>
                                <a:pt x="101" y="45"/>
                                <a:pt x="90" y="37"/>
                                <a:pt x="74" y="37"/>
                              </a:cubicBezTo>
                              <a:cubicBezTo>
                                <a:pt x="56" y="37"/>
                                <a:pt x="43" y="50"/>
                                <a:pt x="43" y="69"/>
                              </a:cubicBezTo>
                              <a:cubicBezTo>
                                <a:pt x="43" y="89"/>
                                <a:pt x="56" y="102"/>
                                <a:pt x="74" y="102"/>
                              </a:cubicBezTo>
                              <a:cubicBezTo>
                                <a:pt x="90" y="102"/>
                                <a:pt x="100" y="94"/>
                                <a:pt x="105" y="80"/>
                              </a:cubicBezTo>
                              <a:cubicBezTo>
                                <a:pt x="144" y="92"/>
                                <a:pt x="144" y="92"/>
                                <a:pt x="144" y="92"/>
                              </a:cubicBezTo>
                              <a:cubicBezTo>
                                <a:pt x="137" y="120"/>
                                <a:pt x="108" y="139"/>
                                <a:pt x="74" y="139"/>
                              </a:cubicBezTo>
                              <a:cubicBezTo>
                                <a:pt x="32" y="139"/>
                                <a:pt x="0" y="109"/>
                                <a:pt x="0" y="69"/>
                              </a:cubicBezTo>
                              <a:cubicBezTo>
                                <a:pt x="0" y="30"/>
                                <a:pt x="32" y="0"/>
                                <a:pt x="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16"/>
                      <wps:cNvSpPr>
                        <a:spLocks noEditPoints="1"/>
                      </wps:cNvSpPr>
                      <wps:spPr bwMode="auto">
                        <a:xfrm>
                          <a:off x="2247" y="1709"/>
                          <a:ext cx="363" cy="336"/>
                        </a:xfrm>
                        <a:custGeom>
                          <a:avLst/>
                          <a:gdLst>
                            <a:gd name="T0" fmla="*/ 77 w 153"/>
                            <a:gd name="T1" fmla="*/ 1 h 141"/>
                            <a:gd name="T2" fmla="*/ 152 w 153"/>
                            <a:gd name="T3" fmla="*/ 70 h 141"/>
                            <a:gd name="T4" fmla="*/ 77 w 153"/>
                            <a:gd name="T5" fmla="*/ 140 h 141"/>
                            <a:gd name="T6" fmla="*/ 1 w 153"/>
                            <a:gd name="T7" fmla="*/ 70 h 141"/>
                            <a:gd name="T8" fmla="*/ 77 w 153"/>
                            <a:gd name="T9" fmla="*/ 1 h 141"/>
                            <a:gd name="T10" fmla="*/ 77 w 153"/>
                            <a:gd name="T11" fmla="*/ 38 h 141"/>
                            <a:gd name="T12" fmla="*/ 44 w 153"/>
                            <a:gd name="T13" fmla="*/ 70 h 141"/>
                            <a:gd name="T14" fmla="*/ 77 w 153"/>
                            <a:gd name="T15" fmla="*/ 103 h 141"/>
                            <a:gd name="T16" fmla="*/ 110 w 153"/>
                            <a:gd name="T17" fmla="*/ 70 h 141"/>
                            <a:gd name="T18" fmla="*/ 77 w 153"/>
                            <a:gd name="T19" fmla="*/ 38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53" h="141">
                              <a:moveTo>
                                <a:pt x="77" y="1"/>
                              </a:moveTo>
                              <a:cubicBezTo>
                                <a:pt x="120" y="0"/>
                                <a:pt x="153" y="31"/>
                                <a:pt x="152" y="70"/>
                              </a:cubicBezTo>
                              <a:cubicBezTo>
                                <a:pt x="153" y="110"/>
                                <a:pt x="120" y="141"/>
                                <a:pt x="77" y="140"/>
                              </a:cubicBezTo>
                              <a:cubicBezTo>
                                <a:pt x="34" y="141"/>
                                <a:pt x="0" y="110"/>
                                <a:pt x="1" y="70"/>
                              </a:cubicBezTo>
                              <a:cubicBezTo>
                                <a:pt x="0" y="31"/>
                                <a:pt x="34" y="0"/>
                                <a:pt x="77" y="1"/>
                              </a:cubicBezTo>
                              <a:close/>
                              <a:moveTo>
                                <a:pt x="77" y="38"/>
                              </a:moveTo>
                              <a:cubicBezTo>
                                <a:pt x="57" y="38"/>
                                <a:pt x="44" y="51"/>
                                <a:pt x="44" y="70"/>
                              </a:cubicBezTo>
                              <a:cubicBezTo>
                                <a:pt x="44" y="89"/>
                                <a:pt x="57" y="103"/>
                                <a:pt x="77" y="103"/>
                              </a:cubicBezTo>
                              <a:cubicBezTo>
                                <a:pt x="97" y="103"/>
                                <a:pt x="110" y="89"/>
                                <a:pt x="110" y="70"/>
                              </a:cubicBezTo>
                              <a:cubicBezTo>
                                <a:pt x="110" y="51"/>
                                <a:pt x="97" y="38"/>
                                <a:pt x="77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17"/>
                      <wps:cNvSpPr>
                        <a:spLocks noEditPoints="1"/>
                      </wps:cNvSpPr>
                      <wps:spPr bwMode="auto">
                        <a:xfrm>
                          <a:off x="2643" y="1714"/>
                          <a:ext cx="354" cy="442"/>
                        </a:xfrm>
                        <a:custGeom>
                          <a:avLst/>
                          <a:gdLst>
                            <a:gd name="T0" fmla="*/ 81 w 149"/>
                            <a:gd name="T1" fmla="*/ 0 h 186"/>
                            <a:gd name="T2" fmla="*/ 41 w 149"/>
                            <a:gd name="T3" fmla="*/ 15 h 186"/>
                            <a:gd name="T4" fmla="*/ 40 w 149"/>
                            <a:gd name="T5" fmla="*/ 15 h 186"/>
                            <a:gd name="T6" fmla="*/ 40 w 149"/>
                            <a:gd name="T7" fmla="*/ 3 h 186"/>
                            <a:gd name="T8" fmla="*/ 0 w 149"/>
                            <a:gd name="T9" fmla="*/ 3 h 186"/>
                            <a:gd name="T10" fmla="*/ 0 w 149"/>
                            <a:gd name="T11" fmla="*/ 186 h 186"/>
                            <a:gd name="T12" fmla="*/ 42 w 149"/>
                            <a:gd name="T13" fmla="*/ 186 h 186"/>
                            <a:gd name="T14" fmla="*/ 42 w 149"/>
                            <a:gd name="T15" fmla="*/ 124 h 186"/>
                            <a:gd name="T16" fmla="*/ 43 w 149"/>
                            <a:gd name="T17" fmla="*/ 124 h 186"/>
                            <a:gd name="T18" fmla="*/ 81 w 149"/>
                            <a:gd name="T19" fmla="*/ 137 h 186"/>
                            <a:gd name="T20" fmla="*/ 149 w 149"/>
                            <a:gd name="T21" fmla="*/ 69 h 186"/>
                            <a:gd name="T22" fmla="*/ 81 w 149"/>
                            <a:gd name="T23" fmla="*/ 0 h 186"/>
                            <a:gd name="T24" fmla="*/ 74 w 149"/>
                            <a:gd name="T25" fmla="*/ 100 h 186"/>
                            <a:gd name="T26" fmla="*/ 41 w 149"/>
                            <a:gd name="T27" fmla="*/ 68 h 186"/>
                            <a:gd name="T28" fmla="*/ 74 w 149"/>
                            <a:gd name="T29" fmla="*/ 37 h 186"/>
                            <a:gd name="T30" fmla="*/ 106 w 149"/>
                            <a:gd name="T31" fmla="*/ 68 h 186"/>
                            <a:gd name="T32" fmla="*/ 74 w 149"/>
                            <a:gd name="T33" fmla="*/ 100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49" h="186">
                              <a:moveTo>
                                <a:pt x="81" y="0"/>
                              </a:moveTo>
                              <a:cubicBezTo>
                                <a:pt x="64" y="0"/>
                                <a:pt x="51" y="5"/>
                                <a:pt x="41" y="15"/>
                              </a:cubicBezTo>
                              <a:cubicBezTo>
                                <a:pt x="40" y="15"/>
                                <a:pt x="40" y="15"/>
                                <a:pt x="40" y="15"/>
                              </a:cubicBezTo>
                              <a:cubicBezTo>
                                <a:pt x="40" y="3"/>
                                <a:pt x="40" y="3"/>
                                <a:pt x="40" y="3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0" y="186"/>
                                <a:pt x="0" y="186"/>
                                <a:pt x="0" y="186"/>
                              </a:cubicBezTo>
                              <a:cubicBezTo>
                                <a:pt x="42" y="186"/>
                                <a:pt x="42" y="186"/>
                                <a:pt x="42" y="186"/>
                              </a:cubicBezTo>
                              <a:cubicBezTo>
                                <a:pt x="42" y="124"/>
                                <a:pt x="42" y="124"/>
                                <a:pt x="42" y="124"/>
                              </a:cubicBezTo>
                              <a:cubicBezTo>
                                <a:pt x="43" y="124"/>
                                <a:pt x="43" y="124"/>
                                <a:pt x="43" y="124"/>
                              </a:cubicBezTo>
                              <a:cubicBezTo>
                                <a:pt x="53" y="132"/>
                                <a:pt x="67" y="137"/>
                                <a:pt x="81" y="137"/>
                              </a:cubicBezTo>
                              <a:cubicBezTo>
                                <a:pt x="120" y="137"/>
                                <a:pt x="149" y="108"/>
                                <a:pt x="149" y="69"/>
                              </a:cubicBezTo>
                              <a:cubicBezTo>
                                <a:pt x="149" y="31"/>
                                <a:pt x="119" y="0"/>
                                <a:pt x="81" y="0"/>
                              </a:cubicBezTo>
                              <a:close/>
                              <a:moveTo>
                                <a:pt x="74" y="100"/>
                              </a:moveTo>
                              <a:cubicBezTo>
                                <a:pt x="55" y="100"/>
                                <a:pt x="41" y="87"/>
                                <a:pt x="41" y="68"/>
                              </a:cubicBezTo>
                              <a:cubicBezTo>
                                <a:pt x="41" y="50"/>
                                <a:pt x="54" y="37"/>
                                <a:pt x="74" y="37"/>
                              </a:cubicBezTo>
                              <a:cubicBezTo>
                                <a:pt x="93" y="37"/>
                                <a:pt x="106" y="50"/>
                                <a:pt x="106" y="68"/>
                              </a:cubicBezTo>
                              <a:cubicBezTo>
                                <a:pt x="106" y="87"/>
                                <a:pt x="93" y="100"/>
                                <a:pt x="74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18"/>
                      <wps:cNvSpPr>
                        <a:spLocks noEditPoints="1"/>
                      </wps:cNvSpPr>
                      <wps:spPr bwMode="auto">
                        <a:xfrm>
                          <a:off x="3021" y="1709"/>
                          <a:ext cx="351" cy="333"/>
                        </a:xfrm>
                        <a:custGeom>
                          <a:avLst/>
                          <a:gdLst>
                            <a:gd name="T0" fmla="*/ 75 w 148"/>
                            <a:gd name="T1" fmla="*/ 1 h 140"/>
                            <a:gd name="T2" fmla="*/ 148 w 148"/>
                            <a:gd name="T3" fmla="*/ 71 h 140"/>
                            <a:gd name="T4" fmla="*/ 148 w 148"/>
                            <a:gd name="T5" fmla="*/ 83 h 140"/>
                            <a:gd name="T6" fmla="*/ 43 w 148"/>
                            <a:gd name="T7" fmla="*/ 83 h 140"/>
                            <a:gd name="T8" fmla="*/ 77 w 148"/>
                            <a:gd name="T9" fmla="*/ 107 h 140"/>
                            <a:gd name="T10" fmla="*/ 116 w 148"/>
                            <a:gd name="T11" fmla="*/ 88 h 140"/>
                            <a:gd name="T12" fmla="*/ 140 w 148"/>
                            <a:gd name="T13" fmla="*/ 115 h 140"/>
                            <a:gd name="T14" fmla="*/ 76 w 148"/>
                            <a:gd name="T15" fmla="*/ 140 h 140"/>
                            <a:gd name="T16" fmla="*/ 1 w 148"/>
                            <a:gd name="T17" fmla="*/ 71 h 140"/>
                            <a:gd name="T18" fmla="*/ 75 w 148"/>
                            <a:gd name="T19" fmla="*/ 1 h 140"/>
                            <a:gd name="T20" fmla="*/ 106 w 148"/>
                            <a:gd name="T21" fmla="*/ 55 h 140"/>
                            <a:gd name="T22" fmla="*/ 75 w 148"/>
                            <a:gd name="T23" fmla="*/ 33 h 140"/>
                            <a:gd name="T24" fmla="*/ 43 w 148"/>
                            <a:gd name="T25" fmla="*/ 55 h 140"/>
                            <a:gd name="T26" fmla="*/ 106 w 148"/>
                            <a:gd name="T27" fmla="*/ 55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48" h="140">
                              <a:moveTo>
                                <a:pt x="75" y="1"/>
                              </a:moveTo>
                              <a:cubicBezTo>
                                <a:pt x="117" y="1"/>
                                <a:pt x="148" y="31"/>
                                <a:pt x="148" y="71"/>
                              </a:cubicBezTo>
                              <a:cubicBezTo>
                                <a:pt x="148" y="83"/>
                                <a:pt x="148" y="83"/>
                                <a:pt x="148" y="83"/>
                              </a:cubicBezTo>
                              <a:cubicBezTo>
                                <a:pt x="43" y="83"/>
                                <a:pt x="43" y="83"/>
                                <a:pt x="43" y="83"/>
                              </a:cubicBezTo>
                              <a:cubicBezTo>
                                <a:pt x="44" y="98"/>
                                <a:pt x="57" y="107"/>
                                <a:pt x="77" y="107"/>
                              </a:cubicBezTo>
                              <a:cubicBezTo>
                                <a:pt x="91" y="107"/>
                                <a:pt x="104" y="100"/>
                                <a:pt x="116" y="88"/>
                              </a:cubicBezTo>
                              <a:cubicBezTo>
                                <a:pt x="140" y="115"/>
                                <a:pt x="140" y="115"/>
                                <a:pt x="140" y="115"/>
                              </a:cubicBezTo>
                              <a:cubicBezTo>
                                <a:pt x="122" y="132"/>
                                <a:pt x="102" y="140"/>
                                <a:pt x="76" y="140"/>
                              </a:cubicBezTo>
                              <a:cubicBezTo>
                                <a:pt x="30" y="140"/>
                                <a:pt x="1" y="112"/>
                                <a:pt x="1" y="71"/>
                              </a:cubicBezTo>
                              <a:cubicBezTo>
                                <a:pt x="0" y="32"/>
                                <a:pt x="33" y="0"/>
                                <a:pt x="75" y="1"/>
                              </a:cubicBezTo>
                              <a:close/>
                              <a:moveTo>
                                <a:pt x="106" y="55"/>
                              </a:moveTo>
                              <a:cubicBezTo>
                                <a:pt x="105" y="41"/>
                                <a:pt x="93" y="33"/>
                                <a:pt x="75" y="33"/>
                              </a:cubicBezTo>
                              <a:cubicBezTo>
                                <a:pt x="58" y="33"/>
                                <a:pt x="45" y="42"/>
                                <a:pt x="43" y="55"/>
                              </a:cubicBezTo>
                              <a:lnTo>
                                <a:pt x="106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B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inline>
          </w:drawing>
        </mc:Choice>
        <mc:Fallback xmlns:a14="http://schemas.microsoft.com/office/drawing/2010/main" xmlns:a="http://schemas.openxmlformats.org/drawingml/2006/main">
          <w:pict>
            <v:group id="Group 3" style="width:42.25pt;height:25.85pt;mso-position-horizontal-relative:char;mso-position-vertical-relative:line" coordsize="3522,2156" o:spid="_x0000_s1026" w14:anchorId="4EEABB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">
              <v:shape id="Freeform 5" style="position:absolute;left:731;top:212;width:2059;height:1176;visibility:visible;mso-wrap-style:square;v-text-anchor:top" coordsize="867,495" o:spid="_x0000_s1027" fillcolor="#0044b4" stroked="f" path="m735,v-6,5,-6,5,-6,5c636,94,524,153,394,180v,,,,,c233,214,101,294,,419v132,76,132,76,132,76c228,380,361,302,524,265,659,235,774,171,867,76l7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">
                <v:path arrowok="t" o:connecttype="custom" o:connectlocs="1746,0;1731,12;936,428;936,428;0,995;313,1176;1244,630;2059,181;1746,0" o:connectangles="0,0,0,0,0,0,0,0,0"/>
              </v:shape>
              <v:shape id="Freeform 6" style="position:absolute;left:370;width:2045;height:1172;visibility:visible;mso-wrap-style:square;v-text-anchor:top" coordsize="861,493" o:spid="_x0000_s1028" fillcolor="#0044b4" stroked="f" path="m734,v,,-75,96,-327,154c131,217,7,410,,420v127,73,127,73,127,73c212,387,344,282,540,241,683,211,787,145,861,74l7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">
                <v:path arrowok="t" o:connecttype="custom" o:connectlocs="1743,0;967,366;0,998;302,1172;1283,573;2045,176;1743,0" o:connectangles="0,0,0,0,0,0,0"/>
              </v:shape>
              <v:shape id="Freeform 7" style="position:absolute;width:1724;height:965;visibility:visible;mso-wrap-style:square;v-text-anchor:top" coordsize="726,406" o:spid="_x0000_s1029" fillcolor="#0044b4" stroked="f" path="m601,c555,22,500,35,447,45,229,88,94,210,19,304,12,313,6,321,,330v131,76,131,76,131,76c132,404,132,404,132,404,156,368,286,188,556,126,626,110,682,91,726,72l6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">
                <v:path arrowok="t" o:connecttype="custom" o:connectlocs="1427,0;1061,107;45,723;0,784;311,965;313,960;1320,299;1724,171;1427,0" o:connectangles="0,0,0,0,0,0,0,0,0"/>
              </v:shape>
              <v:shape id="Freeform 8" style="position:absolute;left:1330;top:426;width:1829;height:962;visibility:visible;mso-wrap-style:square;v-text-anchor:top" coordsize="770,405" o:spid="_x0000_s1030" fillcolor="#0044b4" stroked="f" path="m640,v-5,5,-5,5,-5,5c539,105,419,171,279,203,171,227,78,269,,329v131,76,131,76,131,76c198,354,284,311,393,288,545,254,672,183,770,76l6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">
                <v:path arrowok="t" o:connecttype="custom" o:connectlocs="1520,0;1508,12;663,482;0,781;311,962;934,684;1829,181;1520,0" o:connectangles="0,0,0,0,0,0,0,0"/>
              </v:shape>
              <v:shape id="Freeform 9" style="position:absolute;left:2199;top:640;width:1323;height:748;visibility:visible;mso-wrap-style:square;v-text-anchor:top" coordsize="557,315" o:spid="_x0000_s1031" fillcolor="#0044b4" stroked="f" path="m430,v-5,5,-5,5,-5,5c323,117,191,191,33,226v-11,2,-22,5,-33,7c141,315,141,315,141,315v,,,,,c217,299,421,243,557,74l4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">
                <v:path arrowok="t" o:connecttype="custom" o:connectlocs="1021,0;1009,12;78,537;0,553;335,748;335,748;1323,176;1021,0" o:connectangles="0,0,0,0,0,0,0,0"/>
              </v:shape>
              <v:shape id="Freeform 10" style="position:absolute;left:166;top:1617;width:373;height:413;visibility:visible;mso-wrap-style:square;v-text-anchor:top" coordsize="157,174" o:spid="_x0000_s1032" fillcolor="#0044b4" stroked="f" path="m,c97,,97,,97,v31,,54,19,54,46c151,60,144,73,133,80v,1,,1,,1c148,88,157,103,157,121v,35,-22,53,-68,53c1,174,1,174,1,174l,xm89,68v12,,18,-6,18,-17c107,42,101,37,89,37v-46,,-46,,-46,c43,68,43,68,43,68r46,xm94,137v13,,20,-6,20,-18c114,108,106,102,93,102v-50,,-50,,-50,c43,137,43,137,43,137r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">
                <v:path arrowok="t" o:connecttype="custom" o:connectlocs="0,0;230,0;359,109;316,190;316,192;373,287;211,413;2,413;0,0;211,161;254,121;211,88;102,88;102,161;211,161;223,325;271,282;221,242;102,242;102,325;223,325" o:connectangles="0,0,0,0,0,0,0,0,0,0,0,0,0,0,0,0,0,0,0,0,0"/>
                <o:lock v:ext="edit" verticies="t"/>
              </v:shape>
              <v:rect id="Rectangle 58" style="position:absolute;left:579;top:1617;width:102;height:413;visibility:visible;mso-wrap-style:square;v-text-anchor:top" o:spid="_x0000_s1033" fillcolor="#0044b4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"/>
              <v:shape id="Freeform 12" style="position:absolute;left:726;top:1721;width:342;height:319;visibility:visible;mso-wrap-style:square;v-text-anchor:top" coordsize="144,134" o:spid="_x0000_s1034" fillcolor="#0044b4" stroked="f" path="m,c43,,43,,43,v,67,,67,,67c43,86,51,96,71,96v18,,31,-12,31,-29c102,,102,,102,v42,,42,,42,c144,130,144,130,144,130v-41,,-41,,-41,c103,118,103,118,103,118v-1,,-1,,-1,c92,129,78,134,60,134v-19,,-33,-5,-44,-16c6,108,,93,,76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">
                <v:path arrowok="t" o:connecttype="custom" o:connectlocs="0,0;102,0;102,160;169,229;242,160;242,0;342,0;342,309;245,309;245,281;242,281;143,319;38,281;0,181;0,0" o:connectangles="0,0,0,0,0,0,0,0,0,0,0,0,0,0,0"/>
              </v:shape>
              <v:shape id="Freeform 13" style="position:absolute;left:1106;top:1709;width:350;height:333;visibility:visible;mso-wrap-style:square;v-text-anchor:top" coordsize="147,140" o:spid="_x0000_s1035" fillcolor="#0044b4" stroked="f" path="m74,1v42,,73,30,73,70c147,83,147,83,147,83,42,83,42,83,42,83v2,15,14,24,35,24c90,107,103,100,116,88v23,27,23,27,23,27c122,132,102,140,75,140,30,140,,112,,71,,32,32,,74,1xm106,55c104,41,92,33,74,33,57,33,44,42,43,55r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">
                <v:path arrowok="t" o:connecttype="custom" o:connectlocs="176,2;350,169;350,197;100,197;183,255;276,209;331,274;179,333;0,169;176,2;252,131;176,78;102,131;252,131" o:connectangles="0,0,0,0,0,0,0,0,0,0,0,0,0,0"/>
                <o:lock v:ext="edit" verticies="t"/>
              </v:shape>
              <v:shape id="Freeform 14" style="position:absolute;left:1477;top:1617;width:382;height:425;visibility:visible;mso-wrap-style:square;v-text-anchor:top" coordsize="161,179" o:spid="_x0000_s1036" fillcolor="#0044b4" stroked="f" path="m41,110v5,24,19,34,45,34c106,144,118,138,118,127v,-10,-9,-15,-50,-24c25,93,6,78,6,51,6,21,34,,76,v41,,72,20,80,52c115,61,115,61,115,61,109,43,96,35,76,35,60,35,49,41,49,51v1,8,7,11,47,20c140,82,161,98,161,126v,32,-30,53,-75,53c37,179,6,156,,117r41,-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">
                <v:path arrowok="t" o:connecttype="custom" o:connectlocs="97,261;204,342;280,302;161,245;14,121;180,0;370,123;273,145;180,83;116,121;228,169;382,299;204,425;0,278;97,261" o:connectangles="0,0,0,0,0,0,0,0,0,0,0,0,0,0,0"/>
              </v:shape>
              <v:shape id="Freeform 15" style="position:absolute;left:1883;top:1712;width:342;height:330;visibility:visible;mso-wrap-style:square;v-text-anchor:top" coordsize="144,139" o:spid="_x0000_s1037" fillcolor="#0044b4" stroked="f" path="m74,v34,,63,19,70,46c105,58,105,58,105,58,101,45,90,37,74,37,56,37,43,50,43,69v,20,13,33,31,33c90,102,100,94,105,80v39,12,39,12,39,12c137,120,108,139,74,139,32,139,,109,,69,,30,32,,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">
                <v:path arrowok="t" o:connecttype="custom" o:connectlocs="176,0;342,109;249,138;176,88;102,164;176,242;249,190;342,218;176,330;0,164;176,0" o:connectangles="0,0,0,0,0,0,0,0,0,0,0"/>
              </v:shape>
              <v:shape id="Freeform 16" style="position:absolute;left:2247;top:1709;width:363;height:336;visibility:visible;mso-wrap-style:square;v-text-anchor:top" coordsize="153,141" o:spid="_x0000_s1038" fillcolor="#0044b4" stroked="f" path="m77,1v43,-1,76,30,75,69c153,110,120,141,77,140,34,141,,110,1,70,,31,34,,77,1xm77,38c57,38,44,51,44,70v,19,13,33,33,33c97,103,110,89,110,70,110,51,97,38,77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">
                <v:path arrowok="t" o:connecttype="custom" o:connectlocs="183,2;361,167;183,334;2,167;183,2;183,91;104,167;183,245;261,167;183,91" o:connectangles="0,0,0,0,0,0,0,0,0,0"/>
                <o:lock v:ext="edit" verticies="t"/>
              </v:shape>
              <v:shape id="Freeform 17" style="position:absolute;left:2643;top:1714;width:354;height:442;visibility:visible;mso-wrap-style:square;v-text-anchor:top" coordsize="149,186" o:spid="_x0000_s1039" fillcolor="#0044b4" stroked="f" path="m81,c64,,51,5,41,15v-1,,-1,,-1,c40,3,40,3,40,3,,3,,3,,3,,186,,186,,186v42,,42,,42,c42,124,42,124,42,124v1,,1,,1,c53,132,67,137,81,137v39,,68,-29,68,-68c149,31,119,,81,xm74,100c55,100,41,87,41,68,41,50,54,37,74,37v19,,32,13,32,31c106,87,93,100,74,1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">
                <v:path arrowok="t" o:connecttype="custom" o:connectlocs="192,0;97,36;95,36;95,7;0,7;0,442;100,442;100,295;102,295;192,326;354,164;192,0;176,238;97,162;176,88;252,162;176,238" o:connectangles="0,0,0,0,0,0,0,0,0,0,0,0,0,0,0,0,0"/>
                <o:lock v:ext="edit" verticies="t"/>
              </v:shape>
              <v:shape id="Freeform 18" style="position:absolute;left:3021;top:1709;width:351;height:333;visibility:visible;mso-wrap-style:square;v-text-anchor:top" coordsize="148,140" o:spid="_x0000_s1040" fillcolor="#0044b4" stroked="f" path="m75,1v42,,73,30,73,70c148,83,148,83,148,83,43,83,43,83,43,83v1,15,14,24,34,24c91,107,104,100,116,88v24,27,24,27,24,27c122,132,102,140,76,140,30,140,1,112,1,71,,32,33,,75,1xm106,55c105,41,93,33,75,33,58,33,45,42,43,55r6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">
                <v:path arrowok="t" o:connecttype="custom" o:connectlocs="178,2;351,169;351,197;102,197;183,255;275,209;332,274;180,333;2,169;178,2;251,131;178,78;102,131;251,131" o:connectangles="0,0,0,0,0,0,0,0,0,0,0,0,0,0"/>
                <o:lock v:ext="edit" verticies="t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1BD"/>
    <w:multiLevelType w:val="hybridMultilevel"/>
    <w:tmpl w:val="074071F6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053622C7"/>
    <w:multiLevelType w:val="hybridMultilevel"/>
    <w:tmpl w:val="A93031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D1283"/>
    <w:multiLevelType w:val="hybridMultilevel"/>
    <w:tmpl w:val="FB127556"/>
    <w:lvl w:ilvl="0" w:tplc="0C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" w15:restartNumberingAfterBreak="0">
    <w:nsid w:val="0F294313"/>
    <w:multiLevelType w:val="hybridMultilevel"/>
    <w:tmpl w:val="CCDA527A"/>
    <w:lvl w:ilvl="0" w:tplc="BEF2D35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41129"/>
    <w:multiLevelType w:val="hybridMultilevel"/>
    <w:tmpl w:val="F69C41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4536E"/>
    <w:multiLevelType w:val="hybridMultilevel"/>
    <w:tmpl w:val="BE44E6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D1461"/>
    <w:multiLevelType w:val="hybridMultilevel"/>
    <w:tmpl w:val="E4321962"/>
    <w:lvl w:ilvl="0" w:tplc="0C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21516379"/>
    <w:multiLevelType w:val="hybridMultilevel"/>
    <w:tmpl w:val="B82040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555CBF"/>
    <w:multiLevelType w:val="hybridMultilevel"/>
    <w:tmpl w:val="DC125F0A"/>
    <w:lvl w:ilvl="0" w:tplc="FFFFFFFF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4" w:hanging="360"/>
      </w:pPr>
    </w:lvl>
    <w:lvl w:ilvl="2" w:tplc="FFFFFFFF" w:tentative="1">
      <w:start w:val="1"/>
      <w:numFmt w:val="lowerRoman"/>
      <w:lvlText w:val="%3."/>
      <w:lvlJc w:val="right"/>
      <w:pPr>
        <w:ind w:left="2514" w:hanging="180"/>
      </w:pPr>
    </w:lvl>
    <w:lvl w:ilvl="3" w:tplc="FFFFFFFF" w:tentative="1">
      <w:start w:val="1"/>
      <w:numFmt w:val="decimal"/>
      <w:lvlText w:val="%4."/>
      <w:lvlJc w:val="left"/>
      <w:pPr>
        <w:ind w:left="3234" w:hanging="360"/>
      </w:pPr>
    </w:lvl>
    <w:lvl w:ilvl="4" w:tplc="FFFFFFFF" w:tentative="1">
      <w:start w:val="1"/>
      <w:numFmt w:val="lowerLetter"/>
      <w:lvlText w:val="%5."/>
      <w:lvlJc w:val="left"/>
      <w:pPr>
        <w:ind w:left="3954" w:hanging="360"/>
      </w:pPr>
    </w:lvl>
    <w:lvl w:ilvl="5" w:tplc="FFFFFFFF" w:tentative="1">
      <w:start w:val="1"/>
      <w:numFmt w:val="lowerRoman"/>
      <w:lvlText w:val="%6."/>
      <w:lvlJc w:val="right"/>
      <w:pPr>
        <w:ind w:left="4674" w:hanging="180"/>
      </w:pPr>
    </w:lvl>
    <w:lvl w:ilvl="6" w:tplc="FFFFFFFF" w:tentative="1">
      <w:start w:val="1"/>
      <w:numFmt w:val="decimal"/>
      <w:lvlText w:val="%7."/>
      <w:lvlJc w:val="left"/>
      <w:pPr>
        <w:ind w:left="5394" w:hanging="360"/>
      </w:pPr>
    </w:lvl>
    <w:lvl w:ilvl="7" w:tplc="FFFFFFFF" w:tentative="1">
      <w:start w:val="1"/>
      <w:numFmt w:val="lowerLetter"/>
      <w:lvlText w:val="%8."/>
      <w:lvlJc w:val="left"/>
      <w:pPr>
        <w:ind w:left="6114" w:hanging="360"/>
      </w:pPr>
    </w:lvl>
    <w:lvl w:ilvl="8" w:tplc="FFFFFFFF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9" w15:restartNumberingAfterBreak="0">
    <w:nsid w:val="272626E8"/>
    <w:multiLevelType w:val="multilevel"/>
    <w:tmpl w:val="E430A4F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578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64"/>
        </w:tabs>
        <w:ind w:left="851" w:hanging="11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A1D4F64"/>
    <w:multiLevelType w:val="hybridMultilevel"/>
    <w:tmpl w:val="2CF0657A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2E6C2FF1"/>
    <w:multiLevelType w:val="hybridMultilevel"/>
    <w:tmpl w:val="B5B808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7216E"/>
    <w:multiLevelType w:val="hybridMultilevel"/>
    <w:tmpl w:val="8796FC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41146"/>
    <w:multiLevelType w:val="hybridMultilevel"/>
    <w:tmpl w:val="D638A8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6171B"/>
    <w:multiLevelType w:val="hybridMultilevel"/>
    <w:tmpl w:val="39EC6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34EEB"/>
    <w:multiLevelType w:val="hybridMultilevel"/>
    <w:tmpl w:val="CB681420"/>
    <w:lvl w:ilvl="0" w:tplc="0C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6" w15:restartNumberingAfterBreak="0">
    <w:nsid w:val="443B5ED5"/>
    <w:multiLevelType w:val="hybridMultilevel"/>
    <w:tmpl w:val="D7A203A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5B692B"/>
    <w:multiLevelType w:val="hybridMultilevel"/>
    <w:tmpl w:val="9CEA50B4"/>
    <w:lvl w:ilvl="0" w:tplc="261EB74A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60AF5"/>
    <w:multiLevelType w:val="hybridMultilevel"/>
    <w:tmpl w:val="54083F38"/>
    <w:lvl w:ilvl="0" w:tplc="A77CEE3E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16" w:hanging="360"/>
      </w:pPr>
    </w:lvl>
    <w:lvl w:ilvl="2" w:tplc="0C09001B" w:tentative="1">
      <w:start w:val="1"/>
      <w:numFmt w:val="lowerRoman"/>
      <w:lvlText w:val="%3."/>
      <w:lvlJc w:val="right"/>
      <w:pPr>
        <w:ind w:left="2736" w:hanging="180"/>
      </w:pPr>
    </w:lvl>
    <w:lvl w:ilvl="3" w:tplc="0C09000F" w:tentative="1">
      <w:start w:val="1"/>
      <w:numFmt w:val="decimal"/>
      <w:lvlText w:val="%4."/>
      <w:lvlJc w:val="left"/>
      <w:pPr>
        <w:ind w:left="3456" w:hanging="360"/>
      </w:pPr>
    </w:lvl>
    <w:lvl w:ilvl="4" w:tplc="0C090019" w:tentative="1">
      <w:start w:val="1"/>
      <w:numFmt w:val="lowerLetter"/>
      <w:lvlText w:val="%5."/>
      <w:lvlJc w:val="left"/>
      <w:pPr>
        <w:ind w:left="4176" w:hanging="360"/>
      </w:pPr>
    </w:lvl>
    <w:lvl w:ilvl="5" w:tplc="0C09001B" w:tentative="1">
      <w:start w:val="1"/>
      <w:numFmt w:val="lowerRoman"/>
      <w:lvlText w:val="%6."/>
      <w:lvlJc w:val="right"/>
      <w:pPr>
        <w:ind w:left="4896" w:hanging="180"/>
      </w:pPr>
    </w:lvl>
    <w:lvl w:ilvl="6" w:tplc="0C09000F" w:tentative="1">
      <w:start w:val="1"/>
      <w:numFmt w:val="decimal"/>
      <w:lvlText w:val="%7."/>
      <w:lvlJc w:val="left"/>
      <w:pPr>
        <w:ind w:left="5616" w:hanging="360"/>
      </w:pPr>
    </w:lvl>
    <w:lvl w:ilvl="7" w:tplc="0C090019" w:tentative="1">
      <w:start w:val="1"/>
      <w:numFmt w:val="lowerLetter"/>
      <w:lvlText w:val="%8."/>
      <w:lvlJc w:val="left"/>
      <w:pPr>
        <w:ind w:left="6336" w:hanging="360"/>
      </w:pPr>
    </w:lvl>
    <w:lvl w:ilvl="8" w:tplc="0C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9" w15:restartNumberingAfterBreak="0">
    <w:nsid w:val="515A4170"/>
    <w:multiLevelType w:val="hybridMultilevel"/>
    <w:tmpl w:val="4E64A2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02F47"/>
    <w:multiLevelType w:val="hybridMultilevel"/>
    <w:tmpl w:val="F98E5842"/>
    <w:lvl w:ilvl="0" w:tplc="0C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56F71523"/>
    <w:multiLevelType w:val="hybridMultilevel"/>
    <w:tmpl w:val="041640F6"/>
    <w:lvl w:ilvl="0" w:tplc="0C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2" w15:restartNumberingAfterBreak="0">
    <w:nsid w:val="5AAC3664"/>
    <w:multiLevelType w:val="hybridMultilevel"/>
    <w:tmpl w:val="B70251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17B4E"/>
    <w:multiLevelType w:val="hybridMultilevel"/>
    <w:tmpl w:val="4A4E1A5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2F5006"/>
    <w:multiLevelType w:val="hybridMultilevel"/>
    <w:tmpl w:val="7758EC94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5" w15:restartNumberingAfterBreak="0">
    <w:nsid w:val="63D11C54"/>
    <w:multiLevelType w:val="hybridMultilevel"/>
    <w:tmpl w:val="EB501DD4"/>
    <w:lvl w:ilvl="0" w:tplc="0C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6" w15:restartNumberingAfterBreak="0">
    <w:nsid w:val="673E0087"/>
    <w:multiLevelType w:val="hybridMultilevel"/>
    <w:tmpl w:val="BDBC7412"/>
    <w:lvl w:ilvl="0" w:tplc="261EB74A">
      <w:start w:val="1"/>
      <w:numFmt w:val="bullet"/>
      <w:lvlText w:val=""/>
      <w:lvlJc w:val="left"/>
      <w:pPr>
        <w:ind w:left="916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7" w15:restartNumberingAfterBreak="0">
    <w:nsid w:val="681546A7"/>
    <w:multiLevelType w:val="multilevel"/>
    <w:tmpl w:val="F788C8A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BFD223C"/>
    <w:multiLevelType w:val="hybridMultilevel"/>
    <w:tmpl w:val="1C7C22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2C4BDB"/>
    <w:multiLevelType w:val="hybridMultilevel"/>
    <w:tmpl w:val="9CB2E73A"/>
    <w:lvl w:ilvl="0" w:tplc="261EB74A">
      <w:start w:val="1"/>
      <w:numFmt w:val="bullet"/>
      <w:lvlText w:val=""/>
      <w:lvlJc w:val="left"/>
      <w:pPr>
        <w:ind w:left="916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0" w15:restartNumberingAfterBreak="0">
    <w:nsid w:val="6ECA0180"/>
    <w:multiLevelType w:val="hybridMultilevel"/>
    <w:tmpl w:val="7DA48CA6"/>
    <w:lvl w:ilvl="0" w:tplc="261EB74A">
      <w:start w:val="1"/>
      <w:numFmt w:val="bullet"/>
      <w:lvlText w:val=""/>
      <w:lvlJc w:val="left"/>
      <w:pPr>
        <w:ind w:left="916" w:hanging="34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1" w15:restartNumberingAfterBreak="0">
    <w:nsid w:val="74D13F86"/>
    <w:multiLevelType w:val="multilevel"/>
    <w:tmpl w:val="5C64DF20"/>
    <w:lvl w:ilvl="0">
      <w:start w:val="1"/>
      <w:numFmt w:val="decimal"/>
      <w:pStyle w:val="NumberH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umberH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787E4D88"/>
    <w:multiLevelType w:val="multilevel"/>
    <w:tmpl w:val="1382E0BC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Arial" w:hAnsi="Arial" w:hint="default"/>
        <w:color w:val="002E7C" w:themeColor="text1"/>
      </w:rPr>
    </w:lvl>
    <w:lvl w:ilvl="1">
      <w:start w:val="1"/>
      <w:numFmt w:val="bullet"/>
      <w:pStyle w:val="ListBullet2"/>
      <w:lvlText w:val="–"/>
      <w:lvlJc w:val="left"/>
      <w:pPr>
        <w:ind w:left="720" w:hanging="360"/>
      </w:pPr>
      <w:rPr>
        <w:rFonts w:ascii="Arial" w:hAnsi="Arial" w:hint="default"/>
        <w:color w:val="002E7C" w:themeColor="text1"/>
      </w:rPr>
    </w:lvl>
    <w:lvl w:ilvl="2">
      <w:start w:val="1"/>
      <w:numFmt w:val="bullet"/>
      <w:pStyle w:val="ListBullet3"/>
      <w:lvlText w:val="–"/>
      <w:lvlJc w:val="left"/>
      <w:pPr>
        <w:ind w:left="1080" w:hanging="360"/>
      </w:pPr>
      <w:rPr>
        <w:rFonts w:ascii="Arial" w:hAnsi="Arial" w:hint="default"/>
        <w:color w:val="002E7C" w:themeColor="text1"/>
      </w:rPr>
    </w:lvl>
    <w:lvl w:ilvl="3">
      <w:start w:val="1"/>
      <w:numFmt w:val="bullet"/>
      <w:pStyle w:val="ListBullet4"/>
      <w:lvlText w:val="–"/>
      <w:lvlJc w:val="left"/>
      <w:pPr>
        <w:ind w:left="1440" w:hanging="360"/>
      </w:pPr>
      <w:rPr>
        <w:rFonts w:ascii="Arial" w:hAnsi="Arial" w:hint="default"/>
        <w:color w:val="002E7C" w:themeColor="text1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  <w:color w:val="002E7C" w:themeColor="text1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  <w:color w:val="002E7C" w:themeColor="text1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  <w:color w:val="002E7C" w:themeColor="text1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olor w:val="002E7C" w:themeColor="text1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  <w:color w:val="002E7C" w:themeColor="text1"/>
      </w:rPr>
    </w:lvl>
  </w:abstractNum>
  <w:num w:numId="1" w16cid:durableId="1533767125">
    <w:abstractNumId w:val="32"/>
  </w:num>
  <w:num w:numId="2" w16cid:durableId="429357611">
    <w:abstractNumId w:val="27"/>
  </w:num>
  <w:num w:numId="3" w16cid:durableId="1842961333">
    <w:abstractNumId w:val="31"/>
  </w:num>
  <w:num w:numId="4" w16cid:durableId="2119137908">
    <w:abstractNumId w:val="9"/>
  </w:num>
  <w:num w:numId="5" w16cid:durableId="1822456452">
    <w:abstractNumId w:val="24"/>
  </w:num>
  <w:num w:numId="6" w16cid:durableId="347366842">
    <w:abstractNumId w:val="17"/>
  </w:num>
  <w:num w:numId="7" w16cid:durableId="1812163318">
    <w:abstractNumId w:val="14"/>
  </w:num>
  <w:num w:numId="8" w16cid:durableId="1003165377">
    <w:abstractNumId w:val="11"/>
  </w:num>
  <w:num w:numId="9" w16cid:durableId="326520211">
    <w:abstractNumId w:val="12"/>
  </w:num>
  <w:num w:numId="10" w16cid:durableId="1575697330">
    <w:abstractNumId w:val="4"/>
  </w:num>
  <w:num w:numId="11" w16cid:durableId="223224945">
    <w:abstractNumId w:val="18"/>
  </w:num>
  <w:num w:numId="12" w16cid:durableId="1293511547">
    <w:abstractNumId w:val="6"/>
  </w:num>
  <w:num w:numId="13" w16cid:durableId="525605442">
    <w:abstractNumId w:val="2"/>
  </w:num>
  <w:num w:numId="14" w16cid:durableId="1249732875">
    <w:abstractNumId w:val="8"/>
  </w:num>
  <w:num w:numId="15" w16cid:durableId="855996109">
    <w:abstractNumId w:val="28"/>
  </w:num>
  <w:num w:numId="16" w16cid:durableId="1832210305">
    <w:abstractNumId w:val="21"/>
  </w:num>
  <w:num w:numId="17" w16cid:durableId="126439487">
    <w:abstractNumId w:val="20"/>
  </w:num>
  <w:num w:numId="18" w16cid:durableId="2071229435">
    <w:abstractNumId w:val="15"/>
  </w:num>
  <w:num w:numId="19" w16cid:durableId="727724082">
    <w:abstractNumId w:val="10"/>
  </w:num>
  <w:num w:numId="20" w16cid:durableId="1628462956">
    <w:abstractNumId w:val="0"/>
  </w:num>
  <w:num w:numId="21" w16cid:durableId="104422319">
    <w:abstractNumId w:val="7"/>
  </w:num>
  <w:num w:numId="22" w16cid:durableId="1547253298">
    <w:abstractNumId w:val="23"/>
  </w:num>
  <w:num w:numId="23" w16cid:durableId="2072536265">
    <w:abstractNumId w:val="16"/>
  </w:num>
  <w:num w:numId="24" w16cid:durableId="600338060">
    <w:abstractNumId w:val="13"/>
  </w:num>
  <w:num w:numId="25" w16cid:durableId="191304937">
    <w:abstractNumId w:val="22"/>
  </w:num>
  <w:num w:numId="26" w16cid:durableId="1826357994">
    <w:abstractNumId w:val="26"/>
  </w:num>
  <w:num w:numId="27" w16cid:durableId="1398868244">
    <w:abstractNumId w:val="30"/>
  </w:num>
  <w:num w:numId="28" w16cid:durableId="266280510">
    <w:abstractNumId w:val="29"/>
  </w:num>
  <w:num w:numId="29" w16cid:durableId="823353430">
    <w:abstractNumId w:val="1"/>
  </w:num>
  <w:num w:numId="30" w16cid:durableId="33426350">
    <w:abstractNumId w:val="19"/>
  </w:num>
  <w:num w:numId="31" w16cid:durableId="1051882008">
    <w:abstractNumId w:val="25"/>
  </w:num>
  <w:num w:numId="32" w16cid:durableId="1970740165">
    <w:abstractNumId w:val="9"/>
  </w:num>
  <w:num w:numId="33" w16cid:durableId="126288141">
    <w:abstractNumId w:val="3"/>
  </w:num>
  <w:num w:numId="34" w16cid:durableId="1672219465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DateAndTime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357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M0MTaytDAyNLG0NDBQ0lEKTi0uzszPAykwMq4FADYtWj4tAAAA"/>
  </w:docVars>
  <w:rsids>
    <w:rsidRoot w:val="009B1EFD"/>
    <w:rsid w:val="00000606"/>
    <w:rsid w:val="00000BE1"/>
    <w:rsid w:val="00000E77"/>
    <w:rsid w:val="00001504"/>
    <w:rsid w:val="000016CA"/>
    <w:rsid w:val="00001906"/>
    <w:rsid w:val="0000236E"/>
    <w:rsid w:val="00003E34"/>
    <w:rsid w:val="00005AA4"/>
    <w:rsid w:val="000068CE"/>
    <w:rsid w:val="000069E0"/>
    <w:rsid w:val="00007763"/>
    <w:rsid w:val="000107AF"/>
    <w:rsid w:val="00010D74"/>
    <w:rsid w:val="00010F5B"/>
    <w:rsid w:val="00010FA3"/>
    <w:rsid w:val="000114AA"/>
    <w:rsid w:val="0001159E"/>
    <w:rsid w:val="00012CA3"/>
    <w:rsid w:val="00012D73"/>
    <w:rsid w:val="000130A3"/>
    <w:rsid w:val="000133CA"/>
    <w:rsid w:val="000136A5"/>
    <w:rsid w:val="000136DE"/>
    <w:rsid w:val="00013E33"/>
    <w:rsid w:val="00014436"/>
    <w:rsid w:val="000144BD"/>
    <w:rsid w:val="00015555"/>
    <w:rsid w:val="000158BA"/>
    <w:rsid w:val="00015BC4"/>
    <w:rsid w:val="00015F42"/>
    <w:rsid w:val="00015F5B"/>
    <w:rsid w:val="000162B4"/>
    <w:rsid w:val="000166EE"/>
    <w:rsid w:val="00016CF4"/>
    <w:rsid w:val="00017088"/>
    <w:rsid w:val="00017CDD"/>
    <w:rsid w:val="0002110E"/>
    <w:rsid w:val="0002234B"/>
    <w:rsid w:val="000223ED"/>
    <w:rsid w:val="0002268A"/>
    <w:rsid w:val="000227C2"/>
    <w:rsid w:val="00022C24"/>
    <w:rsid w:val="0002349F"/>
    <w:rsid w:val="00023B6D"/>
    <w:rsid w:val="00023C88"/>
    <w:rsid w:val="00023CD5"/>
    <w:rsid w:val="000246E4"/>
    <w:rsid w:val="00024813"/>
    <w:rsid w:val="000252BF"/>
    <w:rsid w:val="00025623"/>
    <w:rsid w:val="00025CD3"/>
    <w:rsid w:val="00025EF7"/>
    <w:rsid w:val="00026390"/>
    <w:rsid w:val="00027C61"/>
    <w:rsid w:val="000312DE"/>
    <w:rsid w:val="0003256E"/>
    <w:rsid w:val="000326BC"/>
    <w:rsid w:val="00032915"/>
    <w:rsid w:val="00032978"/>
    <w:rsid w:val="00032E19"/>
    <w:rsid w:val="00033D84"/>
    <w:rsid w:val="00033D8C"/>
    <w:rsid w:val="0003418A"/>
    <w:rsid w:val="000346FD"/>
    <w:rsid w:val="00034E53"/>
    <w:rsid w:val="000353D9"/>
    <w:rsid w:val="0003544E"/>
    <w:rsid w:val="00036158"/>
    <w:rsid w:val="000361A3"/>
    <w:rsid w:val="000369EA"/>
    <w:rsid w:val="00036FE5"/>
    <w:rsid w:val="00037CE3"/>
    <w:rsid w:val="00037DE5"/>
    <w:rsid w:val="0004017C"/>
    <w:rsid w:val="00041055"/>
    <w:rsid w:val="0004116B"/>
    <w:rsid w:val="00041711"/>
    <w:rsid w:val="00041C61"/>
    <w:rsid w:val="00042352"/>
    <w:rsid w:val="00042EC2"/>
    <w:rsid w:val="000430E2"/>
    <w:rsid w:val="00044DEA"/>
    <w:rsid w:val="000459AA"/>
    <w:rsid w:val="00045FF0"/>
    <w:rsid w:val="00046277"/>
    <w:rsid w:val="000462A8"/>
    <w:rsid w:val="00047FB2"/>
    <w:rsid w:val="000504BA"/>
    <w:rsid w:val="00050871"/>
    <w:rsid w:val="00050E72"/>
    <w:rsid w:val="0005134E"/>
    <w:rsid w:val="00051567"/>
    <w:rsid w:val="00051934"/>
    <w:rsid w:val="00051CB6"/>
    <w:rsid w:val="00051CB9"/>
    <w:rsid w:val="00052075"/>
    <w:rsid w:val="000531BC"/>
    <w:rsid w:val="00053C91"/>
    <w:rsid w:val="000541B1"/>
    <w:rsid w:val="00054A4C"/>
    <w:rsid w:val="00054D11"/>
    <w:rsid w:val="00055652"/>
    <w:rsid w:val="0005576A"/>
    <w:rsid w:val="00056BC0"/>
    <w:rsid w:val="00057DFB"/>
    <w:rsid w:val="0006088C"/>
    <w:rsid w:val="00060BD5"/>
    <w:rsid w:val="000614E5"/>
    <w:rsid w:val="00061B61"/>
    <w:rsid w:val="00061F0E"/>
    <w:rsid w:val="00062881"/>
    <w:rsid w:val="000635BC"/>
    <w:rsid w:val="00064565"/>
    <w:rsid w:val="0006512D"/>
    <w:rsid w:val="00066203"/>
    <w:rsid w:val="000666D7"/>
    <w:rsid w:val="000674DD"/>
    <w:rsid w:val="00070674"/>
    <w:rsid w:val="00070678"/>
    <w:rsid w:val="000707AD"/>
    <w:rsid w:val="00071D49"/>
    <w:rsid w:val="000721ED"/>
    <w:rsid w:val="000724DE"/>
    <w:rsid w:val="000726F6"/>
    <w:rsid w:val="000729BA"/>
    <w:rsid w:val="00073CF9"/>
    <w:rsid w:val="0007415C"/>
    <w:rsid w:val="000741A0"/>
    <w:rsid w:val="00074264"/>
    <w:rsid w:val="0007469D"/>
    <w:rsid w:val="00074A8A"/>
    <w:rsid w:val="0007584E"/>
    <w:rsid w:val="000760F4"/>
    <w:rsid w:val="00076261"/>
    <w:rsid w:val="000766C9"/>
    <w:rsid w:val="0007696B"/>
    <w:rsid w:val="00080A76"/>
    <w:rsid w:val="00081232"/>
    <w:rsid w:val="00081531"/>
    <w:rsid w:val="00081721"/>
    <w:rsid w:val="00081F72"/>
    <w:rsid w:val="0008200E"/>
    <w:rsid w:val="000828EC"/>
    <w:rsid w:val="000832A0"/>
    <w:rsid w:val="000835A6"/>
    <w:rsid w:val="00083674"/>
    <w:rsid w:val="0008410E"/>
    <w:rsid w:val="000842A0"/>
    <w:rsid w:val="000844F9"/>
    <w:rsid w:val="00084F63"/>
    <w:rsid w:val="0008509E"/>
    <w:rsid w:val="000859BB"/>
    <w:rsid w:val="00085BE2"/>
    <w:rsid w:val="00086AF4"/>
    <w:rsid w:val="00087070"/>
    <w:rsid w:val="0008770E"/>
    <w:rsid w:val="0008792D"/>
    <w:rsid w:val="000879C6"/>
    <w:rsid w:val="00090100"/>
    <w:rsid w:val="0009018F"/>
    <w:rsid w:val="00090207"/>
    <w:rsid w:val="00090B5F"/>
    <w:rsid w:val="000920B7"/>
    <w:rsid w:val="000925D6"/>
    <w:rsid w:val="000929BE"/>
    <w:rsid w:val="000929DA"/>
    <w:rsid w:val="0009324B"/>
    <w:rsid w:val="00093290"/>
    <w:rsid w:val="000944F7"/>
    <w:rsid w:val="00094554"/>
    <w:rsid w:val="000954F4"/>
    <w:rsid w:val="000956B3"/>
    <w:rsid w:val="00095EDD"/>
    <w:rsid w:val="00095FEA"/>
    <w:rsid w:val="000968C3"/>
    <w:rsid w:val="00096C84"/>
    <w:rsid w:val="00096E08"/>
    <w:rsid w:val="0009714F"/>
    <w:rsid w:val="000A1379"/>
    <w:rsid w:val="000A193C"/>
    <w:rsid w:val="000A1DA1"/>
    <w:rsid w:val="000A1EF9"/>
    <w:rsid w:val="000A20F6"/>
    <w:rsid w:val="000A2E7B"/>
    <w:rsid w:val="000A31AC"/>
    <w:rsid w:val="000A3D27"/>
    <w:rsid w:val="000A4652"/>
    <w:rsid w:val="000A4665"/>
    <w:rsid w:val="000A4901"/>
    <w:rsid w:val="000A76C8"/>
    <w:rsid w:val="000A7AEB"/>
    <w:rsid w:val="000B08B0"/>
    <w:rsid w:val="000B11A3"/>
    <w:rsid w:val="000B1433"/>
    <w:rsid w:val="000B1E5B"/>
    <w:rsid w:val="000B2804"/>
    <w:rsid w:val="000B28BA"/>
    <w:rsid w:val="000B2964"/>
    <w:rsid w:val="000B333E"/>
    <w:rsid w:val="000B3ABC"/>
    <w:rsid w:val="000B3F27"/>
    <w:rsid w:val="000B4320"/>
    <w:rsid w:val="000B5598"/>
    <w:rsid w:val="000B5729"/>
    <w:rsid w:val="000B5824"/>
    <w:rsid w:val="000B59FE"/>
    <w:rsid w:val="000B5A7A"/>
    <w:rsid w:val="000B5BB7"/>
    <w:rsid w:val="000B6A7B"/>
    <w:rsid w:val="000B75CA"/>
    <w:rsid w:val="000B7962"/>
    <w:rsid w:val="000B7C40"/>
    <w:rsid w:val="000C0400"/>
    <w:rsid w:val="000C04A2"/>
    <w:rsid w:val="000C0648"/>
    <w:rsid w:val="000C0E5D"/>
    <w:rsid w:val="000C1476"/>
    <w:rsid w:val="000C15BA"/>
    <w:rsid w:val="000C1CA4"/>
    <w:rsid w:val="000C22AC"/>
    <w:rsid w:val="000C3588"/>
    <w:rsid w:val="000C40FD"/>
    <w:rsid w:val="000C5B1C"/>
    <w:rsid w:val="000C5D29"/>
    <w:rsid w:val="000C61EE"/>
    <w:rsid w:val="000C6583"/>
    <w:rsid w:val="000C6899"/>
    <w:rsid w:val="000C70E7"/>
    <w:rsid w:val="000C79E2"/>
    <w:rsid w:val="000D10A2"/>
    <w:rsid w:val="000D1802"/>
    <w:rsid w:val="000D1FCA"/>
    <w:rsid w:val="000D230B"/>
    <w:rsid w:val="000D264B"/>
    <w:rsid w:val="000D38D3"/>
    <w:rsid w:val="000D44BE"/>
    <w:rsid w:val="000D5197"/>
    <w:rsid w:val="000D5799"/>
    <w:rsid w:val="000D6D49"/>
    <w:rsid w:val="000D7D92"/>
    <w:rsid w:val="000D7E43"/>
    <w:rsid w:val="000E1274"/>
    <w:rsid w:val="000E1804"/>
    <w:rsid w:val="000E2907"/>
    <w:rsid w:val="000E342C"/>
    <w:rsid w:val="000E34A0"/>
    <w:rsid w:val="000E3BE8"/>
    <w:rsid w:val="000E3E74"/>
    <w:rsid w:val="000E3F00"/>
    <w:rsid w:val="000E43F4"/>
    <w:rsid w:val="000E5ADA"/>
    <w:rsid w:val="000E5CE8"/>
    <w:rsid w:val="000E5D1F"/>
    <w:rsid w:val="000E64B1"/>
    <w:rsid w:val="000E6AFA"/>
    <w:rsid w:val="000E6C9C"/>
    <w:rsid w:val="000F1780"/>
    <w:rsid w:val="000F2EDC"/>
    <w:rsid w:val="000F30C2"/>
    <w:rsid w:val="000F3E26"/>
    <w:rsid w:val="000F3ED2"/>
    <w:rsid w:val="000F4200"/>
    <w:rsid w:val="000F4690"/>
    <w:rsid w:val="000F4D37"/>
    <w:rsid w:val="000F510F"/>
    <w:rsid w:val="000F526E"/>
    <w:rsid w:val="000F5438"/>
    <w:rsid w:val="000F6047"/>
    <w:rsid w:val="000F626E"/>
    <w:rsid w:val="000F64F5"/>
    <w:rsid w:val="000F6579"/>
    <w:rsid w:val="000F684A"/>
    <w:rsid w:val="000F6ABC"/>
    <w:rsid w:val="000F6D40"/>
    <w:rsid w:val="0010119E"/>
    <w:rsid w:val="00101291"/>
    <w:rsid w:val="001024B1"/>
    <w:rsid w:val="00102684"/>
    <w:rsid w:val="0010276E"/>
    <w:rsid w:val="00102B64"/>
    <w:rsid w:val="00102D77"/>
    <w:rsid w:val="00102EE8"/>
    <w:rsid w:val="00103996"/>
    <w:rsid w:val="001061FE"/>
    <w:rsid w:val="00106A82"/>
    <w:rsid w:val="00106BC4"/>
    <w:rsid w:val="00106F60"/>
    <w:rsid w:val="001072C5"/>
    <w:rsid w:val="001103F4"/>
    <w:rsid w:val="00110440"/>
    <w:rsid w:val="00112E58"/>
    <w:rsid w:val="00112FC7"/>
    <w:rsid w:val="0011322B"/>
    <w:rsid w:val="00113FF8"/>
    <w:rsid w:val="001141D0"/>
    <w:rsid w:val="001141E7"/>
    <w:rsid w:val="00114256"/>
    <w:rsid w:val="00114604"/>
    <w:rsid w:val="0011516C"/>
    <w:rsid w:val="0011522C"/>
    <w:rsid w:val="00115306"/>
    <w:rsid w:val="00115ED3"/>
    <w:rsid w:val="001165DF"/>
    <w:rsid w:val="00116A1C"/>
    <w:rsid w:val="00116CAB"/>
    <w:rsid w:val="0011748B"/>
    <w:rsid w:val="00117695"/>
    <w:rsid w:val="00117894"/>
    <w:rsid w:val="00120389"/>
    <w:rsid w:val="0012062F"/>
    <w:rsid w:val="0012155C"/>
    <w:rsid w:val="00121578"/>
    <w:rsid w:val="00122062"/>
    <w:rsid w:val="0012294C"/>
    <w:rsid w:val="00122F87"/>
    <w:rsid w:val="00123209"/>
    <w:rsid w:val="001242C3"/>
    <w:rsid w:val="00124627"/>
    <w:rsid w:val="00125040"/>
    <w:rsid w:val="00125292"/>
    <w:rsid w:val="001252D0"/>
    <w:rsid w:val="0012622F"/>
    <w:rsid w:val="001262AB"/>
    <w:rsid w:val="001266B8"/>
    <w:rsid w:val="00126786"/>
    <w:rsid w:val="00126974"/>
    <w:rsid w:val="001270AD"/>
    <w:rsid w:val="001270FE"/>
    <w:rsid w:val="0012716D"/>
    <w:rsid w:val="00127AB8"/>
    <w:rsid w:val="00127F98"/>
    <w:rsid w:val="00130323"/>
    <w:rsid w:val="001303FE"/>
    <w:rsid w:val="001308F5"/>
    <w:rsid w:val="00130CE5"/>
    <w:rsid w:val="00130E52"/>
    <w:rsid w:val="001315B7"/>
    <w:rsid w:val="001316D5"/>
    <w:rsid w:val="00131A8D"/>
    <w:rsid w:val="00132002"/>
    <w:rsid w:val="001323D6"/>
    <w:rsid w:val="00132F1F"/>
    <w:rsid w:val="001342A0"/>
    <w:rsid w:val="001348B0"/>
    <w:rsid w:val="001349AA"/>
    <w:rsid w:val="00135035"/>
    <w:rsid w:val="00135292"/>
    <w:rsid w:val="0013699D"/>
    <w:rsid w:val="00136A42"/>
    <w:rsid w:val="00136B50"/>
    <w:rsid w:val="00136C15"/>
    <w:rsid w:val="0013723E"/>
    <w:rsid w:val="0013747D"/>
    <w:rsid w:val="001402A4"/>
    <w:rsid w:val="00140906"/>
    <w:rsid w:val="00140DF3"/>
    <w:rsid w:val="00140E8F"/>
    <w:rsid w:val="001416D5"/>
    <w:rsid w:val="00141E6B"/>
    <w:rsid w:val="001425A7"/>
    <w:rsid w:val="00142621"/>
    <w:rsid w:val="001428B9"/>
    <w:rsid w:val="00144517"/>
    <w:rsid w:val="001445A9"/>
    <w:rsid w:val="001446C2"/>
    <w:rsid w:val="0014529C"/>
    <w:rsid w:val="00145635"/>
    <w:rsid w:val="00145D3B"/>
    <w:rsid w:val="00146CE0"/>
    <w:rsid w:val="0014777A"/>
    <w:rsid w:val="00147B3E"/>
    <w:rsid w:val="00147BDF"/>
    <w:rsid w:val="00150468"/>
    <w:rsid w:val="0015138A"/>
    <w:rsid w:val="00151D14"/>
    <w:rsid w:val="001520DF"/>
    <w:rsid w:val="00152372"/>
    <w:rsid w:val="001529C0"/>
    <w:rsid w:val="00152AC1"/>
    <w:rsid w:val="001539B5"/>
    <w:rsid w:val="00153AEF"/>
    <w:rsid w:val="00154741"/>
    <w:rsid w:val="001547DE"/>
    <w:rsid w:val="00154C1A"/>
    <w:rsid w:val="00154E26"/>
    <w:rsid w:val="00155075"/>
    <w:rsid w:val="00156042"/>
    <w:rsid w:val="0015745D"/>
    <w:rsid w:val="0015762B"/>
    <w:rsid w:val="001576DE"/>
    <w:rsid w:val="00157CE7"/>
    <w:rsid w:val="00160E5E"/>
    <w:rsid w:val="00161DCF"/>
    <w:rsid w:val="00162565"/>
    <w:rsid w:val="0016276A"/>
    <w:rsid w:val="001629EE"/>
    <w:rsid w:val="00164449"/>
    <w:rsid w:val="0016554D"/>
    <w:rsid w:val="00165EAB"/>
    <w:rsid w:val="00166DFF"/>
    <w:rsid w:val="001701E5"/>
    <w:rsid w:val="001707D7"/>
    <w:rsid w:val="00170812"/>
    <w:rsid w:val="001712AE"/>
    <w:rsid w:val="0017218F"/>
    <w:rsid w:val="001723F7"/>
    <w:rsid w:val="0017245A"/>
    <w:rsid w:val="0017245C"/>
    <w:rsid w:val="001729DD"/>
    <w:rsid w:val="00172C36"/>
    <w:rsid w:val="00172DEE"/>
    <w:rsid w:val="00173490"/>
    <w:rsid w:val="00173DF3"/>
    <w:rsid w:val="00176A71"/>
    <w:rsid w:val="00176ED9"/>
    <w:rsid w:val="0017702D"/>
    <w:rsid w:val="00177EEA"/>
    <w:rsid w:val="0018094F"/>
    <w:rsid w:val="00180D97"/>
    <w:rsid w:val="001823B0"/>
    <w:rsid w:val="0018351F"/>
    <w:rsid w:val="00183E6E"/>
    <w:rsid w:val="00184874"/>
    <w:rsid w:val="001850D5"/>
    <w:rsid w:val="00185A17"/>
    <w:rsid w:val="00186502"/>
    <w:rsid w:val="00186D59"/>
    <w:rsid w:val="00186D98"/>
    <w:rsid w:val="00187E6F"/>
    <w:rsid w:val="00190DE7"/>
    <w:rsid w:val="00191178"/>
    <w:rsid w:val="00191596"/>
    <w:rsid w:val="0019163D"/>
    <w:rsid w:val="00192329"/>
    <w:rsid w:val="00192743"/>
    <w:rsid w:val="00192CB1"/>
    <w:rsid w:val="00193699"/>
    <w:rsid w:val="00193926"/>
    <w:rsid w:val="00195280"/>
    <w:rsid w:val="0019603C"/>
    <w:rsid w:val="0019753C"/>
    <w:rsid w:val="0019758A"/>
    <w:rsid w:val="00197AFD"/>
    <w:rsid w:val="00197E66"/>
    <w:rsid w:val="001A03FE"/>
    <w:rsid w:val="001A0B51"/>
    <w:rsid w:val="001A1673"/>
    <w:rsid w:val="001A1A88"/>
    <w:rsid w:val="001A4443"/>
    <w:rsid w:val="001A4467"/>
    <w:rsid w:val="001A4ABF"/>
    <w:rsid w:val="001A562F"/>
    <w:rsid w:val="001A577E"/>
    <w:rsid w:val="001A654B"/>
    <w:rsid w:val="001A66A1"/>
    <w:rsid w:val="001A6C84"/>
    <w:rsid w:val="001A6F9E"/>
    <w:rsid w:val="001A75A6"/>
    <w:rsid w:val="001B040D"/>
    <w:rsid w:val="001B1AAD"/>
    <w:rsid w:val="001B3809"/>
    <w:rsid w:val="001B3928"/>
    <w:rsid w:val="001B3AA2"/>
    <w:rsid w:val="001B4933"/>
    <w:rsid w:val="001B4A0D"/>
    <w:rsid w:val="001B65CA"/>
    <w:rsid w:val="001B6FDC"/>
    <w:rsid w:val="001B7327"/>
    <w:rsid w:val="001B7FA1"/>
    <w:rsid w:val="001C018B"/>
    <w:rsid w:val="001C02D6"/>
    <w:rsid w:val="001C045E"/>
    <w:rsid w:val="001C0551"/>
    <w:rsid w:val="001C174A"/>
    <w:rsid w:val="001C17ED"/>
    <w:rsid w:val="001C213E"/>
    <w:rsid w:val="001C232E"/>
    <w:rsid w:val="001C2CE6"/>
    <w:rsid w:val="001C2F7A"/>
    <w:rsid w:val="001C3722"/>
    <w:rsid w:val="001C47DF"/>
    <w:rsid w:val="001C48D8"/>
    <w:rsid w:val="001C4939"/>
    <w:rsid w:val="001C5149"/>
    <w:rsid w:val="001C52C2"/>
    <w:rsid w:val="001C562C"/>
    <w:rsid w:val="001C6119"/>
    <w:rsid w:val="001C6989"/>
    <w:rsid w:val="001C6B3A"/>
    <w:rsid w:val="001C6B69"/>
    <w:rsid w:val="001C6BA3"/>
    <w:rsid w:val="001C6C34"/>
    <w:rsid w:val="001C6E17"/>
    <w:rsid w:val="001C6E57"/>
    <w:rsid w:val="001C751F"/>
    <w:rsid w:val="001C7CD4"/>
    <w:rsid w:val="001D0360"/>
    <w:rsid w:val="001D03F6"/>
    <w:rsid w:val="001D0A14"/>
    <w:rsid w:val="001D0AFC"/>
    <w:rsid w:val="001D0ECC"/>
    <w:rsid w:val="001D13A5"/>
    <w:rsid w:val="001D1E65"/>
    <w:rsid w:val="001D2455"/>
    <w:rsid w:val="001D26DE"/>
    <w:rsid w:val="001D2990"/>
    <w:rsid w:val="001D3FA6"/>
    <w:rsid w:val="001D412D"/>
    <w:rsid w:val="001D43F3"/>
    <w:rsid w:val="001D47B2"/>
    <w:rsid w:val="001D4B26"/>
    <w:rsid w:val="001D51C1"/>
    <w:rsid w:val="001D51C6"/>
    <w:rsid w:val="001D5489"/>
    <w:rsid w:val="001D5EC0"/>
    <w:rsid w:val="001D6AD0"/>
    <w:rsid w:val="001D6C50"/>
    <w:rsid w:val="001D6E2B"/>
    <w:rsid w:val="001E0B28"/>
    <w:rsid w:val="001E0DDC"/>
    <w:rsid w:val="001E26E4"/>
    <w:rsid w:val="001E27D0"/>
    <w:rsid w:val="001E2A5A"/>
    <w:rsid w:val="001E32AB"/>
    <w:rsid w:val="001E35D4"/>
    <w:rsid w:val="001E377D"/>
    <w:rsid w:val="001E3A54"/>
    <w:rsid w:val="001E3D2F"/>
    <w:rsid w:val="001E4559"/>
    <w:rsid w:val="001E49C9"/>
    <w:rsid w:val="001E5205"/>
    <w:rsid w:val="001E5C1A"/>
    <w:rsid w:val="001E5F8E"/>
    <w:rsid w:val="001E7161"/>
    <w:rsid w:val="001E7FD3"/>
    <w:rsid w:val="001F0B83"/>
    <w:rsid w:val="001F10B2"/>
    <w:rsid w:val="001F2133"/>
    <w:rsid w:val="001F2897"/>
    <w:rsid w:val="001F4F7B"/>
    <w:rsid w:val="001F68AA"/>
    <w:rsid w:val="001F7882"/>
    <w:rsid w:val="001F7904"/>
    <w:rsid w:val="001F7B4B"/>
    <w:rsid w:val="001F7DAE"/>
    <w:rsid w:val="001F7EC0"/>
    <w:rsid w:val="00201050"/>
    <w:rsid w:val="002021A7"/>
    <w:rsid w:val="0020249A"/>
    <w:rsid w:val="00202C71"/>
    <w:rsid w:val="00203ACF"/>
    <w:rsid w:val="00203C13"/>
    <w:rsid w:val="002047EA"/>
    <w:rsid w:val="00204E61"/>
    <w:rsid w:val="00205C5A"/>
    <w:rsid w:val="00205EFE"/>
    <w:rsid w:val="002060FB"/>
    <w:rsid w:val="00206263"/>
    <w:rsid w:val="00207055"/>
    <w:rsid w:val="00210409"/>
    <w:rsid w:val="0021078B"/>
    <w:rsid w:val="00211B1F"/>
    <w:rsid w:val="00212660"/>
    <w:rsid w:val="00212D08"/>
    <w:rsid w:val="00213393"/>
    <w:rsid w:val="0021361D"/>
    <w:rsid w:val="00214377"/>
    <w:rsid w:val="00214640"/>
    <w:rsid w:val="00214FAC"/>
    <w:rsid w:val="002154BF"/>
    <w:rsid w:val="00216C82"/>
    <w:rsid w:val="00217779"/>
    <w:rsid w:val="00220839"/>
    <w:rsid w:val="002218D4"/>
    <w:rsid w:val="00221B54"/>
    <w:rsid w:val="0022394B"/>
    <w:rsid w:val="002242DE"/>
    <w:rsid w:val="002247C8"/>
    <w:rsid w:val="0022527D"/>
    <w:rsid w:val="00225681"/>
    <w:rsid w:val="00226249"/>
    <w:rsid w:val="00226BD4"/>
    <w:rsid w:val="00226CCD"/>
    <w:rsid w:val="00227320"/>
    <w:rsid w:val="00230377"/>
    <w:rsid w:val="00230FA4"/>
    <w:rsid w:val="0023101A"/>
    <w:rsid w:val="0023162B"/>
    <w:rsid w:val="00231972"/>
    <w:rsid w:val="00231F8D"/>
    <w:rsid w:val="002320CE"/>
    <w:rsid w:val="00233151"/>
    <w:rsid w:val="00233385"/>
    <w:rsid w:val="00234995"/>
    <w:rsid w:val="00234EC8"/>
    <w:rsid w:val="00235128"/>
    <w:rsid w:val="002351E1"/>
    <w:rsid w:val="002356D5"/>
    <w:rsid w:val="00236435"/>
    <w:rsid w:val="00236D1D"/>
    <w:rsid w:val="00236DB9"/>
    <w:rsid w:val="00236DF9"/>
    <w:rsid w:val="002374F9"/>
    <w:rsid w:val="0023771C"/>
    <w:rsid w:val="0023783C"/>
    <w:rsid w:val="00237951"/>
    <w:rsid w:val="00237BC2"/>
    <w:rsid w:val="00237E43"/>
    <w:rsid w:val="0024084C"/>
    <w:rsid w:val="00241096"/>
    <w:rsid w:val="002411DC"/>
    <w:rsid w:val="00241390"/>
    <w:rsid w:val="002415CF"/>
    <w:rsid w:val="00241832"/>
    <w:rsid w:val="00241D9D"/>
    <w:rsid w:val="00242034"/>
    <w:rsid w:val="0024204C"/>
    <w:rsid w:val="00243C18"/>
    <w:rsid w:val="00243D41"/>
    <w:rsid w:val="00244A19"/>
    <w:rsid w:val="00246707"/>
    <w:rsid w:val="0024686A"/>
    <w:rsid w:val="002468FA"/>
    <w:rsid w:val="002479B0"/>
    <w:rsid w:val="0025081B"/>
    <w:rsid w:val="00250FF9"/>
    <w:rsid w:val="00251E4F"/>
    <w:rsid w:val="0025200E"/>
    <w:rsid w:val="0025268A"/>
    <w:rsid w:val="00253A3F"/>
    <w:rsid w:val="00254A2B"/>
    <w:rsid w:val="002550D3"/>
    <w:rsid w:val="00255608"/>
    <w:rsid w:val="002567B3"/>
    <w:rsid w:val="002579BA"/>
    <w:rsid w:val="002579E7"/>
    <w:rsid w:val="00257F03"/>
    <w:rsid w:val="0026009D"/>
    <w:rsid w:val="00260E95"/>
    <w:rsid w:val="00262769"/>
    <w:rsid w:val="00263026"/>
    <w:rsid w:val="0026310E"/>
    <w:rsid w:val="002632B7"/>
    <w:rsid w:val="00263341"/>
    <w:rsid w:val="002633E5"/>
    <w:rsid w:val="00263A57"/>
    <w:rsid w:val="0026433D"/>
    <w:rsid w:val="0026452C"/>
    <w:rsid w:val="002650E4"/>
    <w:rsid w:val="00265490"/>
    <w:rsid w:val="00265550"/>
    <w:rsid w:val="002659B5"/>
    <w:rsid w:val="002703EE"/>
    <w:rsid w:val="00270865"/>
    <w:rsid w:val="002710AF"/>
    <w:rsid w:val="00271143"/>
    <w:rsid w:val="00271238"/>
    <w:rsid w:val="00272AAC"/>
    <w:rsid w:val="00273297"/>
    <w:rsid w:val="002732E3"/>
    <w:rsid w:val="00273848"/>
    <w:rsid w:val="0027393F"/>
    <w:rsid w:val="00274813"/>
    <w:rsid w:val="0027562E"/>
    <w:rsid w:val="002758AA"/>
    <w:rsid w:val="002762B7"/>
    <w:rsid w:val="002766FD"/>
    <w:rsid w:val="00276704"/>
    <w:rsid w:val="00276C6D"/>
    <w:rsid w:val="00276CA1"/>
    <w:rsid w:val="002771C0"/>
    <w:rsid w:val="002772C4"/>
    <w:rsid w:val="002777E1"/>
    <w:rsid w:val="002778A7"/>
    <w:rsid w:val="002816D9"/>
    <w:rsid w:val="00281E49"/>
    <w:rsid w:val="002829AA"/>
    <w:rsid w:val="00282C9F"/>
    <w:rsid w:val="00282F62"/>
    <w:rsid w:val="002831F5"/>
    <w:rsid w:val="0028340A"/>
    <w:rsid w:val="002836EA"/>
    <w:rsid w:val="002845BF"/>
    <w:rsid w:val="00284FD2"/>
    <w:rsid w:val="002850ED"/>
    <w:rsid w:val="002851B9"/>
    <w:rsid w:val="0028565F"/>
    <w:rsid w:val="00285DCD"/>
    <w:rsid w:val="00287050"/>
    <w:rsid w:val="0028752E"/>
    <w:rsid w:val="00290375"/>
    <w:rsid w:val="00290A93"/>
    <w:rsid w:val="00290ABD"/>
    <w:rsid w:val="00290E43"/>
    <w:rsid w:val="00291082"/>
    <w:rsid w:val="00291087"/>
    <w:rsid w:val="002918A0"/>
    <w:rsid w:val="002918F3"/>
    <w:rsid w:val="00291F56"/>
    <w:rsid w:val="00292146"/>
    <w:rsid w:val="00292225"/>
    <w:rsid w:val="002935EE"/>
    <w:rsid w:val="00293B5C"/>
    <w:rsid w:val="00294085"/>
    <w:rsid w:val="002942EF"/>
    <w:rsid w:val="002945DD"/>
    <w:rsid w:val="00295071"/>
    <w:rsid w:val="00296469"/>
    <w:rsid w:val="00296ADC"/>
    <w:rsid w:val="00296B3F"/>
    <w:rsid w:val="00296C61"/>
    <w:rsid w:val="00296F6D"/>
    <w:rsid w:val="0029749B"/>
    <w:rsid w:val="002977CD"/>
    <w:rsid w:val="00297CB5"/>
    <w:rsid w:val="002A02EC"/>
    <w:rsid w:val="002A0C32"/>
    <w:rsid w:val="002A0E52"/>
    <w:rsid w:val="002A1211"/>
    <w:rsid w:val="002A12DA"/>
    <w:rsid w:val="002A1929"/>
    <w:rsid w:val="002A1CCB"/>
    <w:rsid w:val="002A1D20"/>
    <w:rsid w:val="002A2CD4"/>
    <w:rsid w:val="002A311A"/>
    <w:rsid w:val="002A31D1"/>
    <w:rsid w:val="002A36A5"/>
    <w:rsid w:val="002A374D"/>
    <w:rsid w:val="002A3A90"/>
    <w:rsid w:val="002A4127"/>
    <w:rsid w:val="002A5073"/>
    <w:rsid w:val="002A539C"/>
    <w:rsid w:val="002A5868"/>
    <w:rsid w:val="002A6F3E"/>
    <w:rsid w:val="002A7238"/>
    <w:rsid w:val="002A760B"/>
    <w:rsid w:val="002B006C"/>
    <w:rsid w:val="002B0C22"/>
    <w:rsid w:val="002B16A7"/>
    <w:rsid w:val="002B23B5"/>
    <w:rsid w:val="002B2B9D"/>
    <w:rsid w:val="002B2EE1"/>
    <w:rsid w:val="002B37B8"/>
    <w:rsid w:val="002B3AC3"/>
    <w:rsid w:val="002B4042"/>
    <w:rsid w:val="002B49BF"/>
    <w:rsid w:val="002B53D4"/>
    <w:rsid w:val="002B6B2F"/>
    <w:rsid w:val="002B6C97"/>
    <w:rsid w:val="002C039C"/>
    <w:rsid w:val="002C0CFF"/>
    <w:rsid w:val="002C170B"/>
    <w:rsid w:val="002C1761"/>
    <w:rsid w:val="002C1E6E"/>
    <w:rsid w:val="002C2769"/>
    <w:rsid w:val="002C2E1B"/>
    <w:rsid w:val="002C39B1"/>
    <w:rsid w:val="002C3BC4"/>
    <w:rsid w:val="002C4D07"/>
    <w:rsid w:val="002C54D2"/>
    <w:rsid w:val="002C5B8F"/>
    <w:rsid w:val="002C5B94"/>
    <w:rsid w:val="002C6303"/>
    <w:rsid w:val="002C63C1"/>
    <w:rsid w:val="002D1106"/>
    <w:rsid w:val="002D14E4"/>
    <w:rsid w:val="002D177B"/>
    <w:rsid w:val="002D1B6C"/>
    <w:rsid w:val="002D1B82"/>
    <w:rsid w:val="002D24D5"/>
    <w:rsid w:val="002D2EC4"/>
    <w:rsid w:val="002D31CB"/>
    <w:rsid w:val="002D3939"/>
    <w:rsid w:val="002D3ECB"/>
    <w:rsid w:val="002D45B4"/>
    <w:rsid w:val="002D4A82"/>
    <w:rsid w:val="002D5024"/>
    <w:rsid w:val="002D5CC2"/>
    <w:rsid w:val="002D5CED"/>
    <w:rsid w:val="002D62CE"/>
    <w:rsid w:val="002D62FC"/>
    <w:rsid w:val="002D6FED"/>
    <w:rsid w:val="002D7154"/>
    <w:rsid w:val="002D71C2"/>
    <w:rsid w:val="002D7462"/>
    <w:rsid w:val="002E038B"/>
    <w:rsid w:val="002E12E3"/>
    <w:rsid w:val="002E142B"/>
    <w:rsid w:val="002E1446"/>
    <w:rsid w:val="002E1998"/>
    <w:rsid w:val="002E1BC5"/>
    <w:rsid w:val="002E238E"/>
    <w:rsid w:val="002E3237"/>
    <w:rsid w:val="002E326C"/>
    <w:rsid w:val="002E3522"/>
    <w:rsid w:val="002E3985"/>
    <w:rsid w:val="002E41A9"/>
    <w:rsid w:val="002E4649"/>
    <w:rsid w:val="002E5222"/>
    <w:rsid w:val="002E5605"/>
    <w:rsid w:val="002E5C69"/>
    <w:rsid w:val="002E5F3D"/>
    <w:rsid w:val="002E6829"/>
    <w:rsid w:val="002E749A"/>
    <w:rsid w:val="002E75DA"/>
    <w:rsid w:val="002F2320"/>
    <w:rsid w:val="002F2993"/>
    <w:rsid w:val="002F3E22"/>
    <w:rsid w:val="002F4621"/>
    <w:rsid w:val="002F4AC9"/>
    <w:rsid w:val="002F4B25"/>
    <w:rsid w:val="002F5064"/>
    <w:rsid w:val="002F5887"/>
    <w:rsid w:val="002F5A81"/>
    <w:rsid w:val="002F63F0"/>
    <w:rsid w:val="002F65D5"/>
    <w:rsid w:val="002F6F32"/>
    <w:rsid w:val="002F78E2"/>
    <w:rsid w:val="003002D8"/>
    <w:rsid w:val="003004FA"/>
    <w:rsid w:val="0030093F"/>
    <w:rsid w:val="00300D0F"/>
    <w:rsid w:val="003011C0"/>
    <w:rsid w:val="00302F09"/>
    <w:rsid w:val="003030A0"/>
    <w:rsid w:val="00303700"/>
    <w:rsid w:val="00303834"/>
    <w:rsid w:val="003049FE"/>
    <w:rsid w:val="00304A25"/>
    <w:rsid w:val="00304FA9"/>
    <w:rsid w:val="00305034"/>
    <w:rsid w:val="00305A27"/>
    <w:rsid w:val="00305BBC"/>
    <w:rsid w:val="00305C6F"/>
    <w:rsid w:val="00305E2C"/>
    <w:rsid w:val="003060A8"/>
    <w:rsid w:val="003061C8"/>
    <w:rsid w:val="003067B4"/>
    <w:rsid w:val="0030699D"/>
    <w:rsid w:val="00306C3A"/>
    <w:rsid w:val="00307CA0"/>
    <w:rsid w:val="003100DA"/>
    <w:rsid w:val="00310299"/>
    <w:rsid w:val="0031125D"/>
    <w:rsid w:val="0031127D"/>
    <w:rsid w:val="0031128D"/>
    <w:rsid w:val="003114FE"/>
    <w:rsid w:val="00311595"/>
    <w:rsid w:val="003115FC"/>
    <w:rsid w:val="003118D4"/>
    <w:rsid w:val="003128B6"/>
    <w:rsid w:val="00312D5A"/>
    <w:rsid w:val="003136C8"/>
    <w:rsid w:val="00314588"/>
    <w:rsid w:val="003154BA"/>
    <w:rsid w:val="00315E04"/>
    <w:rsid w:val="00316B24"/>
    <w:rsid w:val="003177FD"/>
    <w:rsid w:val="00320313"/>
    <w:rsid w:val="003213F1"/>
    <w:rsid w:val="00321F0D"/>
    <w:rsid w:val="0032274C"/>
    <w:rsid w:val="00322BDF"/>
    <w:rsid w:val="003233EA"/>
    <w:rsid w:val="003246DC"/>
    <w:rsid w:val="0032498B"/>
    <w:rsid w:val="00324B17"/>
    <w:rsid w:val="00324C64"/>
    <w:rsid w:val="00324C9C"/>
    <w:rsid w:val="00324D00"/>
    <w:rsid w:val="00324E2F"/>
    <w:rsid w:val="003252E0"/>
    <w:rsid w:val="003255B8"/>
    <w:rsid w:val="0032589C"/>
    <w:rsid w:val="00325F6B"/>
    <w:rsid w:val="003260E0"/>
    <w:rsid w:val="00326655"/>
    <w:rsid w:val="00326925"/>
    <w:rsid w:val="00326BF9"/>
    <w:rsid w:val="00326EF9"/>
    <w:rsid w:val="00327557"/>
    <w:rsid w:val="00327C79"/>
    <w:rsid w:val="00327DAD"/>
    <w:rsid w:val="003300BD"/>
    <w:rsid w:val="00330393"/>
    <w:rsid w:val="00330EE3"/>
    <w:rsid w:val="00330F0B"/>
    <w:rsid w:val="00331320"/>
    <w:rsid w:val="0033284C"/>
    <w:rsid w:val="00332BE1"/>
    <w:rsid w:val="00332C45"/>
    <w:rsid w:val="00332EB1"/>
    <w:rsid w:val="003334B5"/>
    <w:rsid w:val="00333644"/>
    <w:rsid w:val="0033431D"/>
    <w:rsid w:val="00334752"/>
    <w:rsid w:val="00334AF0"/>
    <w:rsid w:val="00334D81"/>
    <w:rsid w:val="00335353"/>
    <w:rsid w:val="003358EB"/>
    <w:rsid w:val="00335AEA"/>
    <w:rsid w:val="003363D5"/>
    <w:rsid w:val="00337255"/>
    <w:rsid w:val="00337769"/>
    <w:rsid w:val="00337C24"/>
    <w:rsid w:val="00340F8A"/>
    <w:rsid w:val="00341413"/>
    <w:rsid w:val="00341E65"/>
    <w:rsid w:val="00342306"/>
    <w:rsid w:val="003428C4"/>
    <w:rsid w:val="00342D11"/>
    <w:rsid w:val="00342FB1"/>
    <w:rsid w:val="00343154"/>
    <w:rsid w:val="00343384"/>
    <w:rsid w:val="00344D61"/>
    <w:rsid w:val="00344DBE"/>
    <w:rsid w:val="003450AC"/>
    <w:rsid w:val="00345260"/>
    <w:rsid w:val="00345FCB"/>
    <w:rsid w:val="003467E6"/>
    <w:rsid w:val="00346976"/>
    <w:rsid w:val="00347AA3"/>
    <w:rsid w:val="00350230"/>
    <w:rsid w:val="00350282"/>
    <w:rsid w:val="0035047B"/>
    <w:rsid w:val="00350FD3"/>
    <w:rsid w:val="00351F1B"/>
    <w:rsid w:val="00352CE9"/>
    <w:rsid w:val="00353F87"/>
    <w:rsid w:val="00354FAF"/>
    <w:rsid w:val="00355E36"/>
    <w:rsid w:val="00355FF8"/>
    <w:rsid w:val="0035603A"/>
    <w:rsid w:val="003561E0"/>
    <w:rsid w:val="00356343"/>
    <w:rsid w:val="00356510"/>
    <w:rsid w:val="00356B31"/>
    <w:rsid w:val="0035784B"/>
    <w:rsid w:val="003600C8"/>
    <w:rsid w:val="0036020F"/>
    <w:rsid w:val="00360B28"/>
    <w:rsid w:val="003610CB"/>
    <w:rsid w:val="00361421"/>
    <w:rsid w:val="00362053"/>
    <w:rsid w:val="003630E1"/>
    <w:rsid w:val="003632FC"/>
    <w:rsid w:val="0036338D"/>
    <w:rsid w:val="003633DA"/>
    <w:rsid w:val="003639A6"/>
    <w:rsid w:val="00363D79"/>
    <w:rsid w:val="00363FC3"/>
    <w:rsid w:val="0036434E"/>
    <w:rsid w:val="00364440"/>
    <w:rsid w:val="00364572"/>
    <w:rsid w:val="00364FB1"/>
    <w:rsid w:val="003655B7"/>
    <w:rsid w:val="003655DC"/>
    <w:rsid w:val="00365A6E"/>
    <w:rsid w:val="003665F1"/>
    <w:rsid w:val="00367067"/>
    <w:rsid w:val="003674B3"/>
    <w:rsid w:val="003700BB"/>
    <w:rsid w:val="003702C3"/>
    <w:rsid w:val="0037046A"/>
    <w:rsid w:val="00370A70"/>
    <w:rsid w:val="003713DE"/>
    <w:rsid w:val="003724DD"/>
    <w:rsid w:val="00372FC0"/>
    <w:rsid w:val="003730BC"/>
    <w:rsid w:val="00373272"/>
    <w:rsid w:val="003737F8"/>
    <w:rsid w:val="00373B38"/>
    <w:rsid w:val="00374609"/>
    <w:rsid w:val="0037569C"/>
    <w:rsid w:val="003757F7"/>
    <w:rsid w:val="00375E8F"/>
    <w:rsid w:val="0037693D"/>
    <w:rsid w:val="0038095B"/>
    <w:rsid w:val="00381312"/>
    <w:rsid w:val="003820EE"/>
    <w:rsid w:val="00382740"/>
    <w:rsid w:val="00382752"/>
    <w:rsid w:val="00382B2E"/>
    <w:rsid w:val="00382CA1"/>
    <w:rsid w:val="00383D8C"/>
    <w:rsid w:val="00384096"/>
    <w:rsid w:val="00384896"/>
    <w:rsid w:val="00384A8C"/>
    <w:rsid w:val="00384D1C"/>
    <w:rsid w:val="00384D3B"/>
    <w:rsid w:val="00384E31"/>
    <w:rsid w:val="003851DA"/>
    <w:rsid w:val="00385D7F"/>
    <w:rsid w:val="00386340"/>
    <w:rsid w:val="00386E86"/>
    <w:rsid w:val="003873C6"/>
    <w:rsid w:val="003876CB"/>
    <w:rsid w:val="00387D43"/>
    <w:rsid w:val="003903DB"/>
    <w:rsid w:val="00391CE8"/>
    <w:rsid w:val="00391D84"/>
    <w:rsid w:val="00392394"/>
    <w:rsid w:val="003925FF"/>
    <w:rsid w:val="00392DF3"/>
    <w:rsid w:val="003932D4"/>
    <w:rsid w:val="00393463"/>
    <w:rsid w:val="003943FE"/>
    <w:rsid w:val="0039625D"/>
    <w:rsid w:val="0039628F"/>
    <w:rsid w:val="00396788"/>
    <w:rsid w:val="00396AF2"/>
    <w:rsid w:val="00397C8E"/>
    <w:rsid w:val="00397E3A"/>
    <w:rsid w:val="003A07EB"/>
    <w:rsid w:val="003A1F8B"/>
    <w:rsid w:val="003A1FED"/>
    <w:rsid w:val="003A23EA"/>
    <w:rsid w:val="003A28DB"/>
    <w:rsid w:val="003A2F42"/>
    <w:rsid w:val="003A3343"/>
    <w:rsid w:val="003A47A9"/>
    <w:rsid w:val="003A4C04"/>
    <w:rsid w:val="003A4DE3"/>
    <w:rsid w:val="003A4EF2"/>
    <w:rsid w:val="003A50C3"/>
    <w:rsid w:val="003A5453"/>
    <w:rsid w:val="003A568C"/>
    <w:rsid w:val="003A570D"/>
    <w:rsid w:val="003A571B"/>
    <w:rsid w:val="003A571C"/>
    <w:rsid w:val="003A5F8E"/>
    <w:rsid w:val="003A68CB"/>
    <w:rsid w:val="003A6B0E"/>
    <w:rsid w:val="003A6BC2"/>
    <w:rsid w:val="003A6FF9"/>
    <w:rsid w:val="003A73F4"/>
    <w:rsid w:val="003A7516"/>
    <w:rsid w:val="003A7CA6"/>
    <w:rsid w:val="003A7E49"/>
    <w:rsid w:val="003B035D"/>
    <w:rsid w:val="003B12F0"/>
    <w:rsid w:val="003B172F"/>
    <w:rsid w:val="003B1A16"/>
    <w:rsid w:val="003B1C17"/>
    <w:rsid w:val="003B21F4"/>
    <w:rsid w:val="003B2672"/>
    <w:rsid w:val="003B29FB"/>
    <w:rsid w:val="003B3AA5"/>
    <w:rsid w:val="003B43B2"/>
    <w:rsid w:val="003B45A0"/>
    <w:rsid w:val="003B52A4"/>
    <w:rsid w:val="003B546E"/>
    <w:rsid w:val="003B551F"/>
    <w:rsid w:val="003B5CEC"/>
    <w:rsid w:val="003B5D88"/>
    <w:rsid w:val="003B76B0"/>
    <w:rsid w:val="003C0AE7"/>
    <w:rsid w:val="003C0B84"/>
    <w:rsid w:val="003C120E"/>
    <w:rsid w:val="003C14D8"/>
    <w:rsid w:val="003C2631"/>
    <w:rsid w:val="003C2926"/>
    <w:rsid w:val="003C2F84"/>
    <w:rsid w:val="003C2F91"/>
    <w:rsid w:val="003C3232"/>
    <w:rsid w:val="003C334F"/>
    <w:rsid w:val="003C3B99"/>
    <w:rsid w:val="003C7490"/>
    <w:rsid w:val="003C756E"/>
    <w:rsid w:val="003C7983"/>
    <w:rsid w:val="003D1B25"/>
    <w:rsid w:val="003D20B6"/>
    <w:rsid w:val="003D2B2B"/>
    <w:rsid w:val="003D2CEE"/>
    <w:rsid w:val="003D3CA8"/>
    <w:rsid w:val="003D3F30"/>
    <w:rsid w:val="003D4ED8"/>
    <w:rsid w:val="003D5D9E"/>
    <w:rsid w:val="003D6F33"/>
    <w:rsid w:val="003D70C8"/>
    <w:rsid w:val="003D7A1B"/>
    <w:rsid w:val="003D7DB7"/>
    <w:rsid w:val="003E0E12"/>
    <w:rsid w:val="003E134A"/>
    <w:rsid w:val="003E1AC6"/>
    <w:rsid w:val="003E2B26"/>
    <w:rsid w:val="003E31BD"/>
    <w:rsid w:val="003E352C"/>
    <w:rsid w:val="003E3929"/>
    <w:rsid w:val="003E397B"/>
    <w:rsid w:val="003E3B4F"/>
    <w:rsid w:val="003E4076"/>
    <w:rsid w:val="003E41E3"/>
    <w:rsid w:val="003E4490"/>
    <w:rsid w:val="003E4D00"/>
    <w:rsid w:val="003E5724"/>
    <w:rsid w:val="003E6B8C"/>
    <w:rsid w:val="003E727D"/>
    <w:rsid w:val="003F0EB6"/>
    <w:rsid w:val="003F13F9"/>
    <w:rsid w:val="003F1DB0"/>
    <w:rsid w:val="003F22AB"/>
    <w:rsid w:val="003F27F1"/>
    <w:rsid w:val="003F3160"/>
    <w:rsid w:val="003F31E5"/>
    <w:rsid w:val="003F3CB7"/>
    <w:rsid w:val="003F42A8"/>
    <w:rsid w:val="003F4678"/>
    <w:rsid w:val="003F4E9A"/>
    <w:rsid w:val="003F5608"/>
    <w:rsid w:val="003F5FA0"/>
    <w:rsid w:val="003F6B51"/>
    <w:rsid w:val="003F7446"/>
    <w:rsid w:val="003F76C8"/>
    <w:rsid w:val="003F773F"/>
    <w:rsid w:val="003F785F"/>
    <w:rsid w:val="003F78F8"/>
    <w:rsid w:val="003F7FED"/>
    <w:rsid w:val="004003DB"/>
    <w:rsid w:val="00400615"/>
    <w:rsid w:val="00400B42"/>
    <w:rsid w:val="00400F82"/>
    <w:rsid w:val="00401788"/>
    <w:rsid w:val="0040188D"/>
    <w:rsid w:val="00401CEB"/>
    <w:rsid w:val="00404754"/>
    <w:rsid w:val="00404B02"/>
    <w:rsid w:val="00405701"/>
    <w:rsid w:val="004057E2"/>
    <w:rsid w:val="00405D85"/>
    <w:rsid w:val="00407387"/>
    <w:rsid w:val="004075CF"/>
    <w:rsid w:val="004101E0"/>
    <w:rsid w:val="00410296"/>
    <w:rsid w:val="0041035F"/>
    <w:rsid w:val="0041080D"/>
    <w:rsid w:val="00411636"/>
    <w:rsid w:val="00411F78"/>
    <w:rsid w:val="0041268A"/>
    <w:rsid w:val="004129B2"/>
    <w:rsid w:val="00412A1B"/>
    <w:rsid w:val="00412FC1"/>
    <w:rsid w:val="004132DD"/>
    <w:rsid w:val="004133A2"/>
    <w:rsid w:val="004136F8"/>
    <w:rsid w:val="00413882"/>
    <w:rsid w:val="004146AE"/>
    <w:rsid w:val="00414702"/>
    <w:rsid w:val="00415166"/>
    <w:rsid w:val="00415533"/>
    <w:rsid w:val="00415AD7"/>
    <w:rsid w:val="00415BBC"/>
    <w:rsid w:val="00416267"/>
    <w:rsid w:val="00416B0C"/>
    <w:rsid w:val="004176AF"/>
    <w:rsid w:val="00420291"/>
    <w:rsid w:val="00421B30"/>
    <w:rsid w:val="004246CF"/>
    <w:rsid w:val="00424721"/>
    <w:rsid w:val="00424755"/>
    <w:rsid w:val="00426244"/>
    <w:rsid w:val="004265BE"/>
    <w:rsid w:val="00426CEF"/>
    <w:rsid w:val="00427802"/>
    <w:rsid w:val="004304F3"/>
    <w:rsid w:val="004305F4"/>
    <w:rsid w:val="00430633"/>
    <w:rsid w:val="00431197"/>
    <w:rsid w:val="004315C4"/>
    <w:rsid w:val="00431975"/>
    <w:rsid w:val="00431B81"/>
    <w:rsid w:val="004340F0"/>
    <w:rsid w:val="0043494F"/>
    <w:rsid w:val="00435202"/>
    <w:rsid w:val="0043523E"/>
    <w:rsid w:val="00436284"/>
    <w:rsid w:val="00437145"/>
    <w:rsid w:val="00437D15"/>
    <w:rsid w:val="00440FC1"/>
    <w:rsid w:val="00441ACA"/>
    <w:rsid w:val="00441AFB"/>
    <w:rsid w:val="0044217F"/>
    <w:rsid w:val="00443473"/>
    <w:rsid w:val="00443C7C"/>
    <w:rsid w:val="00444343"/>
    <w:rsid w:val="00444493"/>
    <w:rsid w:val="0044469E"/>
    <w:rsid w:val="00444FB3"/>
    <w:rsid w:val="0044527B"/>
    <w:rsid w:val="00445AF4"/>
    <w:rsid w:val="00445E46"/>
    <w:rsid w:val="00445E47"/>
    <w:rsid w:val="00445EDC"/>
    <w:rsid w:val="00445FBA"/>
    <w:rsid w:val="00446247"/>
    <w:rsid w:val="004463EB"/>
    <w:rsid w:val="00447181"/>
    <w:rsid w:val="00447B35"/>
    <w:rsid w:val="00447CB5"/>
    <w:rsid w:val="004515A3"/>
    <w:rsid w:val="004515E7"/>
    <w:rsid w:val="00452178"/>
    <w:rsid w:val="004528F2"/>
    <w:rsid w:val="00453093"/>
    <w:rsid w:val="004537E3"/>
    <w:rsid w:val="004541C8"/>
    <w:rsid w:val="00454248"/>
    <w:rsid w:val="004546EF"/>
    <w:rsid w:val="00454859"/>
    <w:rsid w:val="004550CE"/>
    <w:rsid w:val="004575B6"/>
    <w:rsid w:val="00460365"/>
    <w:rsid w:val="00460C22"/>
    <w:rsid w:val="004618A5"/>
    <w:rsid w:val="004618E5"/>
    <w:rsid w:val="00461DBD"/>
    <w:rsid w:val="00462101"/>
    <w:rsid w:val="004624F7"/>
    <w:rsid w:val="0046266D"/>
    <w:rsid w:val="004632E7"/>
    <w:rsid w:val="00463851"/>
    <w:rsid w:val="004642D9"/>
    <w:rsid w:val="00464E52"/>
    <w:rsid w:val="00465E6B"/>
    <w:rsid w:val="00466EDB"/>
    <w:rsid w:val="0047008E"/>
    <w:rsid w:val="004705E5"/>
    <w:rsid w:val="0047069B"/>
    <w:rsid w:val="00470959"/>
    <w:rsid w:val="00470A18"/>
    <w:rsid w:val="004715FA"/>
    <w:rsid w:val="00471931"/>
    <w:rsid w:val="00471A11"/>
    <w:rsid w:val="00471E13"/>
    <w:rsid w:val="00471F3F"/>
    <w:rsid w:val="004728F4"/>
    <w:rsid w:val="00473D81"/>
    <w:rsid w:val="00473F4D"/>
    <w:rsid w:val="00474009"/>
    <w:rsid w:val="00474215"/>
    <w:rsid w:val="004745F6"/>
    <w:rsid w:val="00474B93"/>
    <w:rsid w:val="00474C0C"/>
    <w:rsid w:val="0047535C"/>
    <w:rsid w:val="00475824"/>
    <w:rsid w:val="00475AFE"/>
    <w:rsid w:val="00475ED2"/>
    <w:rsid w:val="00475F22"/>
    <w:rsid w:val="00475F4F"/>
    <w:rsid w:val="00476463"/>
    <w:rsid w:val="004779CE"/>
    <w:rsid w:val="00477D23"/>
    <w:rsid w:val="00480B41"/>
    <w:rsid w:val="0048194F"/>
    <w:rsid w:val="00482776"/>
    <w:rsid w:val="0048338F"/>
    <w:rsid w:val="0048398B"/>
    <w:rsid w:val="0048412A"/>
    <w:rsid w:val="0048458D"/>
    <w:rsid w:val="00484626"/>
    <w:rsid w:val="0048466E"/>
    <w:rsid w:val="00484736"/>
    <w:rsid w:val="004861B2"/>
    <w:rsid w:val="004861BB"/>
    <w:rsid w:val="0048738A"/>
    <w:rsid w:val="00487941"/>
    <w:rsid w:val="00491695"/>
    <w:rsid w:val="00491945"/>
    <w:rsid w:val="00491D86"/>
    <w:rsid w:val="00491F5F"/>
    <w:rsid w:val="004920AE"/>
    <w:rsid w:val="00492443"/>
    <w:rsid w:val="00492843"/>
    <w:rsid w:val="00492941"/>
    <w:rsid w:val="00492EA5"/>
    <w:rsid w:val="004930BD"/>
    <w:rsid w:val="0049340B"/>
    <w:rsid w:val="00493576"/>
    <w:rsid w:val="00495B5A"/>
    <w:rsid w:val="00497082"/>
    <w:rsid w:val="0049755F"/>
    <w:rsid w:val="00497959"/>
    <w:rsid w:val="00497996"/>
    <w:rsid w:val="004A0049"/>
    <w:rsid w:val="004A0274"/>
    <w:rsid w:val="004A03E6"/>
    <w:rsid w:val="004A0ED4"/>
    <w:rsid w:val="004A14E3"/>
    <w:rsid w:val="004A17E1"/>
    <w:rsid w:val="004A1895"/>
    <w:rsid w:val="004A1B61"/>
    <w:rsid w:val="004A2B8C"/>
    <w:rsid w:val="004A43AD"/>
    <w:rsid w:val="004A4AB4"/>
    <w:rsid w:val="004A58E5"/>
    <w:rsid w:val="004A5B4B"/>
    <w:rsid w:val="004A61BD"/>
    <w:rsid w:val="004A69D9"/>
    <w:rsid w:val="004A6A7C"/>
    <w:rsid w:val="004A7129"/>
    <w:rsid w:val="004A7738"/>
    <w:rsid w:val="004A78E7"/>
    <w:rsid w:val="004A7E72"/>
    <w:rsid w:val="004B0696"/>
    <w:rsid w:val="004B1C95"/>
    <w:rsid w:val="004B3546"/>
    <w:rsid w:val="004B3A6B"/>
    <w:rsid w:val="004B3B2F"/>
    <w:rsid w:val="004B3DDB"/>
    <w:rsid w:val="004B3EFC"/>
    <w:rsid w:val="004B4769"/>
    <w:rsid w:val="004B4E1A"/>
    <w:rsid w:val="004B598B"/>
    <w:rsid w:val="004B76A2"/>
    <w:rsid w:val="004B78F7"/>
    <w:rsid w:val="004B78F8"/>
    <w:rsid w:val="004B796D"/>
    <w:rsid w:val="004C094E"/>
    <w:rsid w:val="004C0A48"/>
    <w:rsid w:val="004C11DD"/>
    <w:rsid w:val="004C17AF"/>
    <w:rsid w:val="004C1FBD"/>
    <w:rsid w:val="004C25E1"/>
    <w:rsid w:val="004C308C"/>
    <w:rsid w:val="004C3DE4"/>
    <w:rsid w:val="004C4764"/>
    <w:rsid w:val="004C5926"/>
    <w:rsid w:val="004C5AE7"/>
    <w:rsid w:val="004C5D30"/>
    <w:rsid w:val="004C6084"/>
    <w:rsid w:val="004C6AFC"/>
    <w:rsid w:val="004C70CD"/>
    <w:rsid w:val="004C7F31"/>
    <w:rsid w:val="004D0BBC"/>
    <w:rsid w:val="004D19C8"/>
    <w:rsid w:val="004D2D16"/>
    <w:rsid w:val="004D2DAA"/>
    <w:rsid w:val="004D372B"/>
    <w:rsid w:val="004D4234"/>
    <w:rsid w:val="004D4754"/>
    <w:rsid w:val="004D5133"/>
    <w:rsid w:val="004D5D0B"/>
    <w:rsid w:val="004D5D94"/>
    <w:rsid w:val="004D5E2C"/>
    <w:rsid w:val="004D6C26"/>
    <w:rsid w:val="004D6F66"/>
    <w:rsid w:val="004D7C17"/>
    <w:rsid w:val="004E029B"/>
    <w:rsid w:val="004E0D41"/>
    <w:rsid w:val="004E1198"/>
    <w:rsid w:val="004E1730"/>
    <w:rsid w:val="004E17C5"/>
    <w:rsid w:val="004E17FE"/>
    <w:rsid w:val="004E195B"/>
    <w:rsid w:val="004E1C16"/>
    <w:rsid w:val="004E1C36"/>
    <w:rsid w:val="004E262C"/>
    <w:rsid w:val="004E3583"/>
    <w:rsid w:val="004E3714"/>
    <w:rsid w:val="004E44F5"/>
    <w:rsid w:val="004E4BFD"/>
    <w:rsid w:val="004E5B1A"/>
    <w:rsid w:val="004E7564"/>
    <w:rsid w:val="004E7D4B"/>
    <w:rsid w:val="004F1432"/>
    <w:rsid w:val="004F16FA"/>
    <w:rsid w:val="004F200D"/>
    <w:rsid w:val="004F2436"/>
    <w:rsid w:val="004F2FC5"/>
    <w:rsid w:val="004F3288"/>
    <w:rsid w:val="004F345A"/>
    <w:rsid w:val="004F40E7"/>
    <w:rsid w:val="004F4516"/>
    <w:rsid w:val="004F5295"/>
    <w:rsid w:val="004F54E5"/>
    <w:rsid w:val="004F5D36"/>
    <w:rsid w:val="004F5DC5"/>
    <w:rsid w:val="004F631F"/>
    <w:rsid w:val="004F68D3"/>
    <w:rsid w:val="004F73A1"/>
    <w:rsid w:val="004F7B88"/>
    <w:rsid w:val="005000C7"/>
    <w:rsid w:val="00500218"/>
    <w:rsid w:val="00500380"/>
    <w:rsid w:val="00500800"/>
    <w:rsid w:val="00500DA6"/>
    <w:rsid w:val="005010A5"/>
    <w:rsid w:val="0050154C"/>
    <w:rsid w:val="00501805"/>
    <w:rsid w:val="00502A4B"/>
    <w:rsid w:val="00503273"/>
    <w:rsid w:val="005032B5"/>
    <w:rsid w:val="00503610"/>
    <w:rsid w:val="00503779"/>
    <w:rsid w:val="00503996"/>
    <w:rsid w:val="00503F3A"/>
    <w:rsid w:val="0050497F"/>
    <w:rsid w:val="00504EEC"/>
    <w:rsid w:val="00505DD1"/>
    <w:rsid w:val="00505E16"/>
    <w:rsid w:val="00506E1F"/>
    <w:rsid w:val="00507408"/>
    <w:rsid w:val="00507DED"/>
    <w:rsid w:val="00510589"/>
    <w:rsid w:val="005106B6"/>
    <w:rsid w:val="00510B3B"/>
    <w:rsid w:val="005111DF"/>
    <w:rsid w:val="005121D5"/>
    <w:rsid w:val="00512682"/>
    <w:rsid w:val="00512BDD"/>
    <w:rsid w:val="00512BE7"/>
    <w:rsid w:val="00512E4C"/>
    <w:rsid w:val="00512F1F"/>
    <w:rsid w:val="0051350B"/>
    <w:rsid w:val="0051378E"/>
    <w:rsid w:val="005138A5"/>
    <w:rsid w:val="00513AFB"/>
    <w:rsid w:val="005155ED"/>
    <w:rsid w:val="00515E40"/>
    <w:rsid w:val="00515E58"/>
    <w:rsid w:val="00516160"/>
    <w:rsid w:val="005162F2"/>
    <w:rsid w:val="00516515"/>
    <w:rsid w:val="005167C9"/>
    <w:rsid w:val="00516DB4"/>
    <w:rsid w:val="005209A3"/>
    <w:rsid w:val="00520C06"/>
    <w:rsid w:val="005221A2"/>
    <w:rsid w:val="00522F99"/>
    <w:rsid w:val="00523D9F"/>
    <w:rsid w:val="0052577A"/>
    <w:rsid w:val="005264F2"/>
    <w:rsid w:val="005268E1"/>
    <w:rsid w:val="00526F74"/>
    <w:rsid w:val="00527787"/>
    <w:rsid w:val="0053066D"/>
    <w:rsid w:val="005316C5"/>
    <w:rsid w:val="0053186B"/>
    <w:rsid w:val="00531945"/>
    <w:rsid w:val="005320B6"/>
    <w:rsid w:val="0053213A"/>
    <w:rsid w:val="005333D1"/>
    <w:rsid w:val="00533E98"/>
    <w:rsid w:val="00534CBF"/>
    <w:rsid w:val="005351F4"/>
    <w:rsid w:val="005353D9"/>
    <w:rsid w:val="00535729"/>
    <w:rsid w:val="00535E35"/>
    <w:rsid w:val="00535F27"/>
    <w:rsid w:val="00536D8A"/>
    <w:rsid w:val="005378EB"/>
    <w:rsid w:val="00537F8F"/>
    <w:rsid w:val="0054028E"/>
    <w:rsid w:val="00540574"/>
    <w:rsid w:val="005410C1"/>
    <w:rsid w:val="00541677"/>
    <w:rsid w:val="00541B3B"/>
    <w:rsid w:val="00541D58"/>
    <w:rsid w:val="00542213"/>
    <w:rsid w:val="00543237"/>
    <w:rsid w:val="00543453"/>
    <w:rsid w:val="00544BF0"/>
    <w:rsid w:val="00544E4C"/>
    <w:rsid w:val="005459A2"/>
    <w:rsid w:val="00545D99"/>
    <w:rsid w:val="005462E3"/>
    <w:rsid w:val="00546611"/>
    <w:rsid w:val="005508B0"/>
    <w:rsid w:val="00550CE8"/>
    <w:rsid w:val="0055315A"/>
    <w:rsid w:val="0055396F"/>
    <w:rsid w:val="00553C0E"/>
    <w:rsid w:val="00553CBC"/>
    <w:rsid w:val="00553F9D"/>
    <w:rsid w:val="00554670"/>
    <w:rsid w:val="0055505D"/>
    <w:rsid w:val="00555090"/>
    <w:rsid w:val="005554FB"/>
    <w:rsid w:val="005555F6"/>
    <w:rsid w:val="005559C1"/>
    <w:rsid w:val="00557001"/>
    <w:rsid w:val="00557667"/>
    <w:rsid w:val="00560B0E"/>
    <w:rsid w:val="00561015"/>
    <w:rsid w:val="00561636"/>
    <w:rsid w:val="00561724"/>
    <w:rsid w:val="005618F1"/>
    <w:rsid w:val="00562591"/>
    <w:rsid w:val="0056358C"/>
    <w:rsid w:val="005636CD"/>
    <w:rsid w:val="0056463F"/>
    <w:rsid w:val="005646CD"/>
    <w:rsid w:val="0056489B"/>
    <w:rsid w:val="00564DE3"/>
    <w:rsid w:val="00564F8F"/>
    <w:rsid w:val="005652B7"/>
    <w:rsid w:val="00565AF8"/>
    <w:rsid w:val="00566E41"/>
    <w:rsid w:val="00567703"/>
    <w:rsid w:val="005704C6"/>
    <w:rsid w:val="0057213E"/>
    <w:rsid w:val="005728F0"/>
    <w:rsid w:val="00572C1C"/>
    <w:rsid w:val="00573375"/>
    <w:rsid w:val="005735D8"/>
    <w:rsid w:val="005740D6"/>
    <w:rsid w:val="005774BD"/>
    <w:rsid w:val="0057796A"/>
    <w:rsid w:val="005779F2"/>
    <w:rsid w:val="00577C3C"/>
    <w:rsid w:val="00580BA6"/>
    <w:rsid w:val="00580FB9"/>
    <w:rsid w:val="00581A1F"/>
    <w:rsid w:val="00581F53"/>
    <w:rsid w:val="00582037"/>
    <w:rsid w:val="00582079"/>
    <w:rsid w:val="00582798"/>
    <w:rsid w:val="00582A0B"/>
    <w:rsid w:val="00582AC1"/>
    <w:rsid w:val="00582C26"/>
    <w:rsid w:val="00582DFC"/>
    <w:rsid w:val="0058390A"/>
    <w:rsid w:val="005845BC"/>
    <w:rsid w:val="005849E2"/>
    <w:rsid w:val="00584A25"/>
    <w:rsid w:val="00584E23"/>
    <w:rsid w:val="00584EA0"/>
    <w:rsid w:val="00584F0C"/>
    <w:rsid w:val="005850F9"/>
    <w:rsid w:val="00585451"/>
    <w:rsid w:val="00585C6D"/>
    <w:rsid w:val="00586756"/>
    <w:rsid w:val="0058696E"/>
    <w:rsid w:val="00586C0C"/>
    <w:rsid w:val="00586C74"/>
    <w:rsid w:val="0058705E"/>
    <w:rsid w:val="00587787"/>
    <w:rsid w:val="00587EA9"/>
    <w:rsid w:val="0059066E"/>
    <w:rsid w:val="00590FDB"/>
    <w:rsid w:val="00591554"/>
    <w:rsid w:val="00591B9B"/>
    <w:rsid w:val="00593B00"/>
    <w:rsid w:val="00593C4E"/>
    <w:rsid w:val="005943EB"/>
    <w:rsid w:val="00594996"/>
    <w:rsid w:val="00595284"/>
    <w:rsid w:val="00595909"/>
    <w:rsid w:val="00595965"/>
    <w:rsid w:val="00596647"/>
    <w:rsid w:val="00597396"/>
    <w:rsid w:val="005A0661"/>
    <w:rsid w:val="005A0FA8"/>
    <w:rsid w:val="005A1651"/>
    <w:rsid w:val="005A22A5"/>
    <w:rsid w:val="005A22BE"/>
    <w:rsid w:val="005A233D"/>
    <w:rsid w:val="005A282E"/>
    <w:rsid w:val="005A285C"/>
    <w:rsid w:val="005A2A06"/>
    <w:rsid w:val="005A2B94"/>
    <w:rsid w:val="005A2CE5"/>
    <w:rsid w:val="005A3CC3"/>
    <w:rsid w:val="005A3D08"/>
    <w:rsid w:val="005A46A6"/>
    <w:rsid w:val="005A4FD5"/>
    <w:rsid w:val="005A5637"/>
    <w:rsid w:val="005A570E"/>
    <w:rsid w:val="005A5DB5"/>
    <w:rsid w:val="005A63FC"/>
    <w:rsid w:val="005A647D"/>
    <w:rsid w:val="005A6632"/>
    <w:rsid w:val="005A6EFD"/>
    <w:rsid w:val="005A7418"/>
    <w:rsid w:val="005A7790"/>
    <w:rsid w:val="005B06DA"/>
    <w:rsid w:val="005B158F"/>
    <w:rsid w:val="005B15EC"/>
    <w:rsid w:val="005B17E7"/>
    <w:rsid w:val="005B1BD1"/>
    <w:rsid w:val="005B2906"/>
    <w:rsid w:val="005B291E"/>
    <w:rsid w:val="005B2B61"/>
    <w:rsid w:val="005B2FD0"/>
    <w:rsid w:val="005B3A1A"/>
    <w:rsid w:val="005B5231"/>
    <w:rsid w:val="005B53FD"/>
    <w:rsid w:val="005B5A89"/>
    <w:rsid w:val="005B5C33"/>
    <w:rsid w:val="005B6DBD"/>
    <w:rsid w:val="005B723E"/>
    <w:rsid w:val="005B75DF"/>
    <w:rsid w:val="005B79FA"/>
    <w:rsid w:val="005B7ED1"/>
    <w:rsid w:val="005C0169"/>
    <w:rsid w:val="005C025E"/>
    <w:rsid w:val="005C0439"/>
    <w:rsid w:val="005C09DA"/>
    <w:rsid w:val="005C0B8E"/>
    <w:rsid w:val="005C1123"/>
    <w:rsid w:val="005C12B8"/>
    <w:rsid w:val="005C1475"/>
    <w:rsid w:val="005C1EFC"/>
    <w:rsid w:val="005C2A80"/>
    <w:rsid w:val="005C2AF4"/>
    <w:rsid w:val="005C317B"/>
    <w:rsid w:val="005C354D"/>
    <w:rsid w:val="005C3C53"/>
    <w:rsid w:val="005C3D26"/>
    <w:rsid w:val="005C401E"/>
    <w:rsid w:val="005C4C60"/>
    <w:rsid w:val="005C4DEB"/>
    <w:rsid w:val="005C4F82"/>
    <w:rsid w:val="005C5022"/>
    <w:rsid w:val="005C5AB8"/>
    <w:rsid w:val="005C5FAD"/>
    <w:rsid w:val="005C635C"/>
    <w:rsid w:val="005C6A21"/>
    <w:rsid w:val="005C73C5"/>
    <w:rsid w:val="005C76E3"/>
    <w:rsid w:val="005D01C5"/>
    <w:rsid w:val="005D12F0"/>
    <w:rsid w:val="005D140E"/>
    <w:rsid w:val="005D1A4F"/>
    <w:rsid w:val="005D1F9D"/>
    <w:rsid w:val="005D30ED"/>
    <w:rsid w:val="005D34DB"/>
    <w:rsid w:val="005D35FB"/>
    <w:rsid w:val="005D36BA"/>
    <w:rsid w:val="005D3A50"/>
    <w:rsid w:val="005D3EE9"/>
    <w:rsid w:val="005D429B"/>
    <w:rsid w:val="005D4891"/>
    <w:rsid w:val="005D4C5F"/>
    <w:rsid w:val="005D5E12"/>
    <w:rsid w:val="005D6985"/>
    <w:rsid w:val="005E06BE"/>
    <w:rsid w:val="005E1550"/>
    <w:rsid w:val="005E1A4B"/>
    <w:rsid w:val="005E1B85"/>
    <w:rsid w:val="005E2585"/>
    <w:rsid w:val="005E26C1"/>
    <w:rsid w:val="005E363A"/>
    <w:rsid w:val="005E37E9"/>
    <w:rsid w:val="005E3D1F"/>
    <w:rsid w:val="005E4173"/>
    <w:rsid w:val="005E452C"/>
    <w:rsid w:val="005E45C7"/>
    <w:rsid w:val="005E4719"/>
    <w:rsid w:val="005E49F7"/>
    <w:rsid w:val="005E5DBA"/>
    <w:rsid w:val="005E62D2"/>
    <w:rsid w:val="005E6617"/>
    <w:rsid w:val="005E6923"/>
    <w:rsid w:val="005E6B86"/>
    <w:rsid w:val="005E6EA5"/>
    <w:rsid w:val="005E73B4"/>
    <w:rsid w:val="005F0851"/>
    <w:rsid w:val="005F0BAE"/>
    <w:rsid w:val="005F2381"/>
    <w:rsid w:val="005F23A4"/>
    <w:rsid w:val="005F2CC0"/>
    <w:rsid w:val="005F2CE7"/>
    <w:rsid w:val="005F3168"/>
    <w:rsid w:val="005F361F"/>
    <w:rsid w:val="005F383F"/>
    <w:rsid w:val="005F3C9F"/>
    <w:rsid w:val="005F4740"/>
    <w:rsid w:val="005F4B28"/>
    <w:rsid w:val="005F4D09"/>
    <w:rsid w:val="005F4E7C"/>
    <w:rsid w:val="005F59AA"/>
    <w:rsid w:val="005F5DD3"/>
    <w:rsid w:val="005F5EA7"/>
    <w:rsid w:val="005F6C83"/>
    <w:rsid w:val="005F7C31"/>
    <w:rsid w:val="00600516"/>
    <w:rsid w:val="0060065F"/>
    <w:rsid w:val="00600742"/>
    <w:rsid w:val="00600911"/>
    <w:rsid w:val="00600D17"/>
    <w:rsid w:val="00601556"/>
    <w:rsid w:val="0060327D"/>
    <w:rsid w:val="00603C09"/>
    <w:rsid w:val="00603EA8"/>
    <w:rsid w:val="006053D8"/>
    <w:rsid w:val="00605781"/>
    <w:rsid w:val="006059F6"/>
    <w:rsid w:val="006061D1"/>
    <w:rsid w:val="00606571"/>
    <w:rsid w:val="00606DF2"/>
    <w:rsid w:val="0060777F"/>
    <w:rsid w:val="006079D5"/>
    <w:rsid w:val="00607D8E"/>
    <w:rsid w:val="00610092"/>
    <w:rsid w:val="00610149"/>
    <w:rsid w:val="006106E1"/>
    <w:rsid w:val="00610E33"/>
    <w:rsid w:val="00612E15"/>
    <w:rsid w:val="00613208"/>
    <w:rsid w:val="00613745"/>
    <w:rsid w:val="00613A97"/>
    <w:rsid w:val="00613ED4"/>
    <w:rsid w:val="00614C16"/>
    <w:rsid w:val="006150A2"/>
    <w:rsid w:val="006152AD"/>
    <w:rsid w:val="00615350"/>
    <w:rsid w:val="00615507"/>
    <w:rsid w:val="0061593E"/>
    <w:rsid w:val="00615C36"/>
    <w:rsid w:val="00615FC5"/>
    <w:rsid w:val="00617053"/>
    <w:rsid w:val="00617849"/>
    <w:rsid w:val="006207BE"/>
    <w:rsid w:val="0062111E"/>
    <w:rsid w:val="00621F65"/>
    <w:rsid w:val="0062272C"/>
    <w:rsid w:val="0062301A"/>
    <w:rsid w:val="0062348C"/>
    <w:rsid w:val="00624439"/>
    <w:rsid w:val="00624474"/>
    <w:rsid w:val="00624A06"/>
    <w:rsid w:val="006255B8"/>
    <w:rsid w:val="00625A43"/>
    <w:rsid w:val="00625F4F"/>
    <w:rsid w:val="00626269"/>
    <w:rsid w:val="0062635E"/>
    <w:rsid w:val="006270EA"/>
    <w:rsid w:val="00627A13"/>
    <w:rsid w:val="00630E05"/>
    <w:rsid w:val="006310F8"/>
    <w:rsid w:val="006316A1"/>
    <w:rsid w:val="00631E47"/>
    <w:rsid w:val="00631E73"/>
    <w:rsid w:val="006324DC"/>
    <w:rsid w:val="00633265"/>
    <w:rsid w:val="0063340F"/>
    <w:rsid w:val="006336AE"/>
    <w:rsid w:val="00634099"/>
    <w:rsid w:val="0063447C"/>
    <w:rsid w:val="006350ED"/>
    <w:rsid w:val="006357E8"/>
    <w:rsid w:val="00635BFB"/>
    <w:rsid w:val="00635D0A"/>
    <w:rsid w:val="006367D6"/>
    <w:rsid w:val="00636CBA"/>
    <w:rsid w:val="006374E6"/>
    <w:rsid w:val="006377B1"/>
    <w:rsid w:val="00637F3E"/>
    <w:rsid w:val="00640006"/>
    <w:rsid w:val="006400FD"/>
    <w:rsid w:val="0064020D"/>
    <w:rsid w:val="0064041E"/>
    <w:rsid w:val="00640874"/>
    <w:rsid w:val="00640B02"/>
    <w:rsid w:val="006413A5"/>
    <w:rsid w:val="00642485"/>
    <w:rsid w:val="006435AD"/>
    <w:rsid w:val="006437A9"/>
    <w:rsid w:val="00643AAF"/>
    <w:rsid w:val="006442CE"/>
    <w:rsid w:val="00644E1E"/>
    <w:rsid w:val="006456B6"/>
    <w:rsid w:val="00645BD7"/>
    <w:rsid w:val="0064638E"/>
    <w:rsid w:val="0064667F"/>
    <w:rsid w:val="00646A82"/>
    <w:rsid w:val="006473B5"/>
    <w:rsid w:val="00647A23"/>
    <w:rsid w:val="006519DC"/>
    <w:rsid w:val="006525D4"/>
    <w:rsid w:val="006531B1"/>
    <w:rsid w:val="00653214"/>
    <w:rsid w:val="00653487"/>
    <w:rsid w:val="00653A0A"/>
    <w:rsid w:val="0065428B"/>
    <w:rsid w:val="00654544"/>
    <w:rsid w:val="00655274"/>
    <w:rsid w:val="006555EB"/>
    <w:rsid w:val="00655AAB"/>
    <w:rsid w:val="00656CBF"/>
    <w:rsid w:val="006572E2"/>
    <w:rsid w:val="0065754D"/>
    <w:rsid w:val="00657959"/>
    <w:rsid w:val="00657ED1"/>
    <w:rsid w:val="00657FFC"/>
    <w:rsid w:val="0066062A"/>
    <w:rsid w:val="00660876"/>
    <w:rsid w:val="0066131E"/>
    <w:rsid w:val="00662282"/>
    <w:rsid w:val="0066254E"/>
    <w:rsid w:val="00662A62"/>
    <w:rsid w:val="00662B7E"/>
    <w:rsid w:val="00663041"/>
    <w:rsid w:val="006632FD"/>
    <w:rsid w:val="00664625"/>
    <w:rsid w:val="00664BB0"/>
    <w:rsid w:val="006658A3"/>
    <w:rsid w:val="006658DD"/>
    <w:rsid w:val="0066609C"/>
    <w:rsid w:val="00666571"/>
    <w:rsid w:val="00666730"/>
    <w:rsid w:val="006669C2"/>
    <w:rsid w:val="00666BE1"/>
    <w:rsid w:val="00666DD0"/>
    <w:rsid w:val="0066730A"/>
    <w:rsid w:val="00667851"/>
    <w:rsid w:val="0066797E"/>
    <w:rsid w:val="00670BB8"/>
    <w:rsid w:val="00670FBD"/>
    <w:rsid w:val="00672B1B"/>
    <w:rsid w:val="00673880"/>
    <w:rsid w:val="00673F82"/>
    <w:rsid w:val="006740DC"/>
    <w:rsid w:val="006743B0"/>
    <w:rsid w:val="00674463"/>
    <w:rsid w:val="0067495E"/>
    <w:rsid w:val="00674A30"/>
    <w:rsid w:val="00675709"/>
    <w:rsid w:val="00675ABE"/>
    <w:rsid w:val="00675F0B"/>
    <w:rsid w:val="00675FE6"/>
    <w:rsid w:val="00676009"/>
    <w:rsid w:val="00676613"/>
    <w:rsid w:val="00677C77"/>
    <w:rsid w:val="0068018D"/>
    <w:rsid w:val="006811C0"/>
    <w:rsid w:val="006818CB"/>
    <w:rsid w:val="00683501"/>
    <w:rsid w:val="00685892"/>
    <w:rsid w:val="00685E2F"/>
    <w:rsid w:val="00686402"/>
    <w:rsid w:val="0068718E"/>
    <w:rsid w:val="00687D07"/>
    <w:rsid w:val="00687FC3"/>
    <w:rsid w:val="0069009D"/>
    <w:rsid w:val="006909B3"/>
    <w:rsid w:val="00690CAF"/>
    <w:rsid w:val="00690CB6"/>
    <w:rsid w:val="006910BA"/>
    <w:rsid w:val="00691772"/>
    <w:rsid w:val="00691B1E"/>
    <w:rsid w:val="006929E8"/>
    <w:rsid w:val="00693793"/>
    <w:rsid w:val="00693A71"/>
    <w:rsid w:val="006946BC"/>
    <w:rsid w:val="00694861"/>
    <w:rsid w:val="0069529F"/>
    <w:rsid w:val="0069680E"/>
    <w:rsid w:val="00696E2D"/>
    <w:rsid w:val="006A05A4"/>
    <w:rsid w:val="006A05C5"/>
    <w:rsid w:val="006A1634"/>
    <w:rsid w:val="006A16A9"/>
    <w:rsid w:val="006A2549"/>
    <w:rsid w:val="006A38AA"/>
    <w:rsid w:val="006A3CDA"/>
    <w:rsid w:val="006A47C7"/>
    <w:rsid w:val="006A485C"/>
    <w:rsid w:val="006A4EB2"/>
    <w:rsid w:val="006A604E"/>
    <w:rsid w:val="006A7895"/>
    <w:rsid w:val="006B0499"/>
    <w:rsid w:val="006B05FF"/>
    <w:rsid w:val="006B0C33"/>
    <w:rsid w:val="006B1897"/>
    <w:rsid w:val="006B1EAB"/>
    <w:rsid w:val="006B213A"/>
    <w:rsid w:val="006B2C89"/>
    <w:rsid w:val="006B2D3A"/>
    <w:rsid w:val="006B3251"/>
    <w:rsid w:val="006B3465"/>
    <w:rsid w:val="006B38BB"/>
    <w:rsid w:val="006B3F9E"/>
    <w:rsid w:val="006B49F3"/>
    <w:rsid w:val="006B5BE3"/>
    <w:rsid w:val="006B5DB0"/>
    <w:rsid w:val="006B5F78"/>
    <w:rsid w:val="006B6761"/>
    <w:rsid w:val="006B6A15"/>
    <w:rsid w:val="006B72BE"/>
    <w:rsid w:val="006B748D"/>
    <w:rsid w:val="006C002F"/>
    <w:rsid w:val="006C0080"/>
    <w:rsid w:val="006C0304"/>
    <w:rsid w:val="006C09B5"/>
    <w:rsid w:val="006C2EEC"/>
    <w:rsid w:val="006C2F09"/>
    <w:rsid w:val="006C2F48"/>
    <w:rsid w:val="006C3637"/>
    <w:rsid w:val="006C3D50"/>
    <w:rsid w:val="006C3EE5"/>
    <w:rsid w:val="006C4497"/>
    <w:rsid w:val="006C4767"/>
    <w:rsid w:val="006C49B4"/>
    <w:rsid w:val="006C51C7"/>
    <w:rsid w:val="006C55FA"/>
    <w:rsid w:val="006C5AAA"/>
    <w:rsid w:val="006C5BC4"/>
    <w:rsid w:val="006C643E"/>
    <w:rsid w:val="006C6600"/>
    <w:rsid w:val="006C683A"/>
    <w:rsid w:val="006C68D3"/>
    <w:rsid w:val="006C7266"/>
    <w:rsid w:val="006C73DF"/>
    <w:rsid w:val="006D118B"/>
    <w:rsid w:val="006D1826"/>
    <w:rsid w:val="006D208A"/>
    <w:rsid w:val="006D2526"/>
    <w:rsid w:val="006D26FE"/>
    <w:rsid w:val="006D3127"/>
    <w:rsid w:val="006D3FC5"/>
    <w:rsid w:val="006D4224"/>
    <w:rsid w:val="006D4CF8"/>
    <w:rsid w:val="006D6392"/>
    <w:rsid w:val="006D6C2A"/>
    <w:rsid w:val="006D6E17"/>
    <w:rsid w:val="006D794A"/>
    <w:rsid w:val="006D7AAE"/>
    <w:rsid w:val="006E0701"/>
    <w:rsid w:val="006E075F"/>
    <w:rsid w:val="006E1AD6"/>
    <w:rsid w:val="006E2583"/>
    <w:rsid w:val="006E275B"/>
    <w:rsid w:val="006E2C3F"/>
    <w:rsid w:val="006E423B"/>
    <w:rsid w:val="006E4B63"/>
    <w:rsid w:val="006E51E9"/>
    <w:rsid w:val="006E546F"/>
    <w:rsid w:val="006E5981"/>
    <w:rsid w:val="006E5C1F"/>
    <w:rsid w:val="006E5F1E"/>
    <w:rsid w:val="006E5FFD"/>
    <w:rsid w:val="006E7852"/>
    <w:rsid w:val="006F00AC"/>
    <w:rsid w:val="006F0A1F"/>
    <w:rsid w:val="006F0B3B"/>
    <w:rsid w:val="006F0D69"/>
    <w:rsid w:val="006F0E83"/>
    <w:rsid w:val="006F1399"/>
    <w:rsid w:val="006F20A5"/>
    <w:rsid w:val="006F27DB"/>
    <w:rsid w:val="006F2F9D"/>
    <w:rsid w:val="006F33B6"/>
    <w:rsid w:val="006F4226"/>
    <w:rsid w:val="006F4DC2"/>
    <w:rsid w:val="006F5AC3"/>
    <w:rsid w:val="006F5E3D"/>
    <w:rsid w:val="006F6CFF"/>
    <w:rsid w:val="006F7773"/>
    <w:rsid w:val="006F7CB3"/>
    <w:rsid w:val="00700646"/>
    <w:rsid w:val="00700C04"/>
    <w:rsid w:val="0070139D"/>
    <w:rsid w:val="0070193A"/>
    <w:rsid w:val="00701A56"/>
    <w:rsid w:val="00702124"/>
    <w:rsid w:val="007021D3"/>
    <w:rsid w:val="007023B2"/>
    <w:rsid w:val="00702BEF"/>
    <w:rsid w:val="00702F01"/>
    <w:rsid w:val="00703014"/>
    <w:rsid w:val="00703E48"/>
    <w:rsid w:val="0070443D"/>
    <w:rsid w:val="007046BE"/>
    <w:rsid w:val="0070491C"/>
    <w:rsid w:val="00704A5A"/>
    <w:rsid w:val="00704A6D"/>
    <w:rsid w:val="00704A9E"/>
    <w:rsid w:val="00705023"/>
    <w:rsid w:val="00706195"/>
    <w:rsid w:val="007069A7"/>
    <w:rsid w:val="0070784B"/>
    <w:rsid w:val="0071016A"/>
    <w:rsid w:val="0071077E"/>
    <w:rsid w:val="007110D9"/>
    <w:rsid w:val="00711146"/>
    <w:rsid w:val="00711370"/>
    <w:rsid w:val="0071151C"/>
    <w:rsid w:val="00711D44"/>
    <w:rsid w:val="00713316"/>
    <w:rsid w:val="00713F20"/>
    <w:rsid w:val="00713F31"/>
    <w:rsid w:val="00714119"/>
    <w:rsid w:val="00714DCF"/>
    <w:rsid w:val="007150E1"/>
    <w:rsid w:val="00715148"/>
    <w:rsid w:val="0071569B"/>
    <w:rsid w:val="00717062"/>
    <w:rsid w:val="00717100"/>
    <w:rsid w:val="00717294"/>
    <w:rsid w:val="007201BE"/>
    <w:rsid w:val="007209A5"/>
    <w:rsid w:val="00720B95"/>
    <w:rsid w:val="00721AA6"/>
    <w:rsid w:val="007224CE"/>
    <w:rsid w:val="007229C5"/>
    <w:rsid w:val="00722D83"/>
    <w:rsid w:val="00723458"/>
    <w:rsid w:val="007238E0"/>
    <w:rsid w:val="00723B94"/>
    <w:rsid w:val="007249EA"/>
    <w:rsid w:val="007255BA"/>
    <w:rsid w:val="00725BB1"/>
    <w:rsid w:val="00725FA9"/>
    <w:rsid w:val="00726299"/>
    <w:rsid w:val="007266D9"/>
    <w:rsid w:val="00726FE5"/>
    <w:rsid w:val="007271F5"/>
    <w:rsid w:val="00727292"/>
    <w:rsid w:val="00727A4A"/>
    <w:rsid w:val="00727CA1"/>
    <w:rsid w:val="0073041A"/>
    <w:rsid w:val="007307FF"/>
    <w:rsid w:val="00730CD6"/>
    <w:rsid w:val="00731AC8"/>
    <w:rsid w:val="00731FF2"/>
    <w:rsid w:val="0073227B"/>
    <w:rsid w:val="0073298B"/>
    <w:rsid w:val="00732F33"/>
    <w:rsid w:val="0073302A"/>
    <w:rsid w:val="007343A3"/>
    <w:rsid w:val="00734979"/>
    <w:rsid w:val="00735B03"/>
    <w:rsid w:val="00735F09"/>
    <w:rsid w:val="0073641E"/>
    <w:rsid w:val="00736A5B"/>
    <w:rsid w:val="007376E0"/>
    <w:rsid w:val="00741070"/>
    <w:rsid w:val="007413D1"/>
    <w:rsid w:val="007414A2"/>
    <w:rsid w:val="00741A0E"/>
    <w:rsid w:val="0074271B"/>
    <w:rsid w:val="00742776"/>
    <w:rsid w:val="0074300F"/>
    <w:rsid w:val="0074384D"/>
    <w:rsid w:val="00745163"/>
    <w:rsid w:val="0074525D"/>
    <w:rsid w:val="00745C0E"/>
    <w:rsid w:val="00746018"/>
    <w:rsid w:val="00746CF8"/>
    <w:rsid w:val="00746D5F"/>
    <w:rsid w:val="00746ECB"/>
    <w:rsid w:val="00747FBA"/>
    <w:rsid w:val="00750375"/>
    <w:rsid w:val="00750A1B"/>
    <w:rsid w:val="00750EA2"/>
    <w:rsid w:val="00750F21"/>
    <w:rsid w:val="007510BC"/>
    <w:rsid w:val="007519F3"/>
    <w:rsid w:val="00751A05"/>
    <w:rsid w:val="00752634"/>
    <w:rsid w:val="00752B5A"/>
    <w:rsid w:val="007531C4"/>
    <w:rsid w:val="00754267"/>
    <w:rsid w:val="00754945"/>
    <w:rsid w:val="0075522A"/>
    <w:rsid w:val="00755419"/>
    <w:rsid w:val="00755581"/>
    <w:rsid w:val="007556DC"/>
    <w:rsid w:val="00756589"/>
    <w:rsid w:val="007571F3"/>
    <w:rsid w:val="007577DB"/>
    <w:rsid w:val="00757F0D"/>
    <w:rsid w:val="00760E66"/>
    <w:rsid w:val="00760F49"/>
    <w:rsid w:val="007614D4"/>
    <w:rsid w:val="00761529"/>
    <w:rsid w:val="00761C81"/>
    <w:rsid w:val="00762175"/>
    <w:rsid w:val="00762530"/>
    <w:rsid w:val="00762576"/>
    <w:rsid w:val="0076259A"/>
    <w:rsid w:val="00763202"/>
    <w:rsid w:val="0076334E"/>
    <w:rsid w:val="00763A65"/>
    <w:rsid w:val="00763ACF"/>
    <w:rsid w:val="00764C27"/>
    <w:rsid w:val="007651C6"/>
    <w:rsid w:val="007656C2"/>
    <w:rsid w:val="00766ED6"/>
    <w:rsid w:val="007670A3"/>
    <w:rsid w:val="007670E2"/>
    <w:rsid w:val="00767847"/>
    <w:rsid w:val="00767CBA"/>
    <w:rsid w:val="0077075D"/>
    <w:rsid w:val="00771CA9"/>
    <w:rsid w:val="007723F2"/>
    <w:rsid w:val="00773645"/>
    <w:rsid w:val="007743DB"/>
    <w:rsid w:val="00774D5B"/>
    <w:rsid w:val="00775528"/>
    <w:rsid w:val="00775ADD"/>
    <w:rsid w:val="00775E51"/>
    <w:rsid w:val="0077633D"/>
    <w:rsid w:val="00776373"/>
    <w:rsid w:val="0077668B"/>
    <w:rsid w:val="00776F81"/>
    <w:rsid w:val="00777099"/>
    <w:rsid w:val="00777566"/>
    <w:rsid w:val="007776CE"/>
    <w:rsid w:val="00780046"/>
    <w:rsid w:val="00780434"/>
    <w:rsid w:val="00780D98"/>
    <w:rsid w:val="00781134"/>
    <w:rsid w:val="0078177D"/>
    <w:rsid w:val="007819DD"/>
    <w:rsid w:val="00781A9A"/>
    <w:rsid w:val="00782254"/>
    <w:rsid w:val="00783190"/>
    <w:rsid w:val="00783B83"/>
    <w:rsid w:val="0078410C"/>
    <w:rsid w:val="00784E6A"/>
    <w:rsid w:val="00785E0F"/>
    <w:rsid w:val="00785E3E"/>
    <w:rsid w:val="00786360"/>
    <w:rsid w:val="00786885"/>
    <w:rsid w:val="00786C23"/>
    <w:rsid w:val="007871AC"/>
    <w:rsid w:val="0079028C"/>
    <w:rsid w:val="00790568"/>
    <w:rsid w:val="00790ADE"/>
    <w:rsid w:val="00790F22"/>
    <w:rsid w:val="0079191C"/>
    <w:rsid w:val="007931C3"/>
    <w:rsid w:val="007931EF"/>
    <w:rsid w:val="0079328A"/>
    <w:rsid w:val="0079331A"/>
    <w:rsid w:val="0079348F"/>
    <w:rsid w:val="007934B8"/>
    <w:rsid w:val="00793536"/>
    <w:rsid w:val="00794112"/>
    <w:rsid w:val="00795436"/>
    <w:rsid w:val="00795589"/>
    <w:rsid w:val="0079658C"/>
    <w:rsid w:val="0079662A"/>
    <w:rsid w:val="00796C26"/>
    <w:rsid w:val="00796E1A"/>
    <w:rsid w:val="007975F2"/>
    <w:rsid w:val="00797B29"/>
    <w:rsid w:val="00797CD4"/>
    <w:rsid w:val="00797D54"/>
    <w:rsid w:val="00797D88"/>
    <w:rsid w:val="007A0153"/>
    <w:rsid w:val="007A0C3B"/>
    <w:rsid w:val="007A201A"/>
    <w:rsid w:val="007A20E5"/>
    <w:rsid w:val="007A216C"/>
    <w:rsid w:val="007A225C"/>
    <w:rsid w:val="007A2DEF"/>
    <w:rsid w:val="007A36E9"/>
    <w:rsid w:val="007A3E9B"/>
    <w:rsid w:val="007A41CE"/>
    <w:rsid w:val="007A444E"/>
    <w:rsid w:val="007A4879"/>
    <w:rsid w:val="007A545C"/>
    <w:rsid w:val="007A5685"/>
    <w:rsid w:val="007A56FF"/>
    <w:rsid w:val="007A59BE"/>
    <w:rsid w:val="007A601A"/>
    <w:rsid w:val="007A63DD"/>
    <w:rsid w:val="007A6B5F"/>
    <w:rsid w:val="007A6B95"/>
    <w:rsid w:val="007A77BE"/>
    <w:rsid w:val="007B014A"/>
    <w:rsid w:val="007B0924"/>
    <w:rsid w:val="007B0D0A"/>
    <w:rsid w:val="007B315A"/>
    <w:rsid w:val="007B3A14"/>
    <w:rsid w:val="007B49DA"/>
    <w:rsid w:val="007B4D5B"/>
    <w:rsid w:val="007B5CC7"/>
    <w:rsid w:val="007B5FB6"/>
    <w:rsid w:val="007B6124"/>
    <w:rsid w:val="007B6AB4"/>
    <w:rsid w:val="007B72AB"/>
    <w:rsid w:val="007B730B"/>
    <w:rsid w:val="007B772B"/>
    <w:rsid w:val="007B7F70"/>
    <w:rsid w:val="007C0BC7"/>
    <w:rsid w:val="007C0D50"/>
    <w:rsid w:val="007C2C14"/>
    <w:rsid w:val="007C2E59"/>
    <w:rsid w:val="007C4166"/>
    <w:rsid w:val="007C4451"/>
    <w:rsid w:val="007C47D8"/>
    <w:rsid w:val="007C4AC0"/>
    <w:rsid w:val="007C50DC"/>
    <w:rsid w:val="007C5A04"/>
    <w:rsid w:val="007C5B52"/>
    <w:rsid w:val="007C68A4"/>
    <w:rsid w:val="007C6D9B"/>
    <w:rsid w:val="007C725F"/>
    <w:rsid w:val="007C7DC5"/>
    <w:rsid w:val="007D088E"/>
    <w:rsid w:val="007D18D3"/>
    <w:rsid w:val="007D1B85"/>
    <w:rsid w:val="007D1CC1"/>
    <w:rsid w:val="007D24F7"/>
    <w:rsid w:val="007D2FC6"/>
    <w:rsid w:val="007D337C"/>
    <w:rsid w:val="007D407E"/>
    <w:rsid w:val="007D4BC2"/>
    <w:rsid w:val="007D4E78"/>
    <w:rsid w:val="007D5B94"/>
    <w:rsid w:val="007D66F2"/>
    <w:rsid w:val="007D703D"/>
    <w:rsid w:val="007D72A0"/>
    <w:rsid w:val="007D73BB"/>
    <w:rsid w:val="007D7C4C"/>
    <w:rsid w:val="007E0025"/>
    <w:rsid w:val="007E0BE2"/>
    <w:rsid w:val="007E1319"/>
    <w:rsid w:val="007E1920"/>
    <w:rsid w:val="007E1A2F"/>
    <w:rsid w:val="007E1AFE"/>
    <w:rsid w:val="007E1E89"/>
    <w:rsid w:val="007E214E"/>
    <w:rsid w:val="007E24CC"/>
    <w:rsid w:val="007E2C8D"/>
    <w:rsid w:val="007E32A2"/>
    <w:rsid w:val="007E397F"/>
    <w:rsid w:val="007E3D30"/>
    <w:rsid w:val="007E3DE9"/>
    <w:rsid w:val="007E4FE9"/>
    <w:rsid w:val="007E507A"/>
    <w:rsid w:val="007E513C"/>
    <w:rsid w:val="007E5D22"/>
    <w:rsid w:val="007E608D"/>
    <w:rsid w:val="007E6203"/>
    <w:rsid w:val="007E6DC9"/>
    <w:rsid w:val="007E6F51"/>
    <w:rsid w:val="007F0768"/>
    <w:rsid w:val="007F083B"/>
    <w:rsid w:val="007F092D"/>
    <w:rsid w:val="007F0E80"/>
    <w:rsid w:val="007F1CFA"/>
    <w:rsid w:val="007F1E91"/>
    <w:rsid w:val="007F2916"/>
    <w:rsid w:val="007F3369"/>
    <w:rsid w:val="007F4BA0"/>
    <w:rsid w:val="007F4C53"/>
    <w:rsid w:val="007F4FA2"/>
    <w:rsid w:val="007F5093"/>
    <w:rsid w:val="007F5A27"/>
    <w:rsid w:val="007F62A0"/>
    <w:rsid w:val="007F64DC"/>
    <w:rsid w:val="007F6670"/>
    <w:rsid w:val="007F66E8"/>
    <w:rsid w:val="007F6C6E"/>
    <w:rsid w:val="007F768A"/>
    <w:rsid w:val="0080014C"/>
    <w:rsid w:val="00800624"/>
    <w:rsid w:val="00801F40"/>
    <w:rsid w:val="0080240D"/>
    <w:rsid w:val="00803042"/>
    <w:rsid w:val="0080330C"/>
    <w:rsid w:val="008037D2"/>
    <w:rsid w:val="00805016"/>
    <w:rsid w:val="008057BD"/>
    <w:rsid w:val="00806006"/>
    <w:rsid w:val="00806553"/>
    <w:rsid w:val="008065C5"/>
    <w:rsid w:val="0080694E"/>
    <w:rsid w:val="00806A1D"/>
    <w:rsid w:val="00807103"/>
    <w:rsid w:val="008076FA"/>
    <w:rsid w:val="00810074"/>
    <w:rsid w:val="0081011B"/>
    <w:rsid w:val="008103A9"/>
    <w:rsid w:val="00810CBE"/>
    <w:rsid w:val="00810D66"/>
    <w:rsid w:val="008122C0"/>
    <w:rsid w:val="00813D71"/>
    <w:rsid w:val="00814044"/>
    <w:rsid w:val="0081460D"/>
    <w:rsid w:val="00814678"/>
    <w:rsid w:val="0081469F"/>
    <w:rsid w:val="00814EB6"/>
    <w:rsid w:val="00814EEE"/>
    <w:rsid w:val="00815556"/>
    <w:rsid w:val="00815757"/>
    <w:rsid w:val="00815AED"/>
    <w:rsid w:val="00815FE0"/>
    <w:rsid w:val="00816C68"/>
    <w:rsid w:val="008171B7"/>
    <w:rsid w:val="008178AA"/>
    <w:rsid w:val="00817B1F"/>
    <w:rsid w:val="008200F3"/>
    <w:rsid w:val="00820EFA"/>
    <w:rsid w:val="00821B87"/>
    <w:rsid w:val="00821E67"/>
    <w:rsid w:val="00822D84"/>
    <w:rsid w:val="00823B41"/>
    <w:rsid w:val="00823E15"/>
    <w:rsid w:val="008241E6"/>
    <w:rsid w:val="008243CA"/>
    <w:rsid w:val="00824C13"/>
    <w:rsid w:val="00825A2C"/>
    <w:rsid w:val="008263B9"/>
    <w:rsid w:val="00827851"/>
    <w:rsid w:val="00827B35"/>
    <w:rsid w:val="00831975"/>
    <w:rsid w:val="00831B74"/>
    <w:rsid w:val="00832843"/>
    <w:rsid w:val="008329C1"/>
    <w:rsid w:val="00832F01"/>
    <w:rsid w:val="00833089"/>
    <w:rsid w:val="0083318D"/>
    <w:rsid w:val="008336A1"/>
    <w:rsid w:val="00833857"/>
    <w:rsid w:val="008338D4"/>
    <w:rsid w:val="00834360"/>
    <w:rsid w:val="00834459"/>
    <w:rsid w:val="0083469D"/>
    <w:rsid w:val="00834709"/>
    <w:rsid w:val="00834833"/>
    <w:rsid w:val="008348FB"/>
    <w:rsid w:val="00835736"/>
    <w:rsid w:val="0083576C"/>
    <w:rsid w:val="00835777"/>
    <w:rsid w:val="0083580D"/>
    <w:rsid w:val="00835D56"/>
    <w:rsid w:val="0083735B"/>
    <w:rsid w:val="008376C3"/>
    <w:rsid w:val="00837B85"/>
    <w:rsid w:val="00837BE4"/>
    <w:rsid w:val="00837C02"/>
    <w:rsid w:val="00837CEF"/>
    <w:rsid w:val="00837F18"/>
    <w:rsid w:val="00837FE9"/>
    <w:rsid w:val="00840681"/>
    <w:rsid w:val="00840D18"/>
    <w:rsid w:val="0084110B"/>
    <w:rsid w:val="008415DA"/>
    <w:rsid w:val="008418A4"/>
    <w:rsid w:val="00841BA3"/>
    <w:rsid w:val="00841E6F"/>
    <w:rsid w:val="008428FD"/>
    <w:rsid w:val="008436E8"/>
    <w:rsid w:val="008438F2"/>
    <w:rsid w:val="00843D9E"/>
    <w:rsid w:val="0084435A"/>
    <w:rsid w:val="00844706"/>
    <w:rsid w:val="00844CAC"/>
    <w:rsid w:val="008457BC"/>
    <w:rsid w:val="008459EC"/>
    <w:rsid w:val="00845A76"/>
    <w:rsid w:val="00846368"/>
    <w:rsid w:val="00846C4C"/>
    <w:rsid w:val="00846FA1"/>
    <w:rsid w:val="008501B6"/>
    <w:rsid w:val="00850362"/>
    <w:rsid w:val="00851443"/>
    <w:rsid w:val="00851A7F"/>
    <w:rsid w:val="00851F98"/>
    <w:rsid w:val="008520E2"/>
    <w:rsid w:val="00852E87"/>
    <w:rsid w:val="008530CA"/>
    <w:rsid w:val="00853537"/>
    <w:rsid w:val="008536EF"/>
    <w:rsid w:val="00853C80"/>
    <w:rsid w:val="00854877"/>
    <w:rsid w:val="00854945"/>
    <w:rsid w:val="00855455"/>
    <w:rsid w:val="00856029"/>
    <w:rsid w:val="008572B6"/>
    <w:rsid w:val="00857912"/>
    <w:rsid w:val="008603FE"/>
    <w:rsid w:val="008603FF"/>
    <w:rsid w:val="00860754"/>
    <w:rsid w:val="00860A49"/>
    <w:rsid w:val="00861545"/>
    <w:rsid w:val="00861857"/>
    <w:rsid w:val="00861CDB"/>
    <w:rsid w:val="0086214A"/>
    <w:rsid w:val="00862670"/>
    <w:rsid w:val="00862D9B"/>
    <w:rsid w:val="00862EF9"/>
    <w:rsid w:val="008636D7"/>
    <w:rsid w:val="00863B01"/>
    <w:rsid w:val="00863D11"/>
    <w:rsid w:val="00864A6F"/>
    <w:rsid w:val="0086505E"/>
    <w:rsid w:val="0086615C"/>
    <w:rsid w:val="00867004"/>
    <w:rsid w:val="00867358"/>
    <w:rsid w:val="0086789D"/>
    <w:rsid w:val="00867CE6"/>
    <w:rsid w:val="008703A3"/>
    <w:rsid w:val="008706E8"/>
    <w:rsid w:val="00870D7A"/>
    <w:rsid w:val="00871F7C"/>
    <w:rsid w:val="0087221F"/>
    <w:rsid w:val="0087298C"/>
    <w:rsid w:val="00873072"/>
    <w:rsid w:val="00873301"/>
    <w:rsid w:val="00873437"/>
    <w:rsid w:val="00873915"/>
    <w:rsid w:val="00873D04"/>
    <w:rsid w:val="00873D1C"/>
    <w:rsid w:val="0087508A"/>
    <w:rsid w:val="00875A1F"/>
    <w:rsid w:val="00875C6C"/>
    <w:rsid w:val="008760A5"/>
    <w:rsid w:val="00876623"/>
    <w:rsid w:val="0087666A"/>
    <w:rsid w:val="0087722D"/>
    <w:rsid w:val="00877509"/>
    <w:rsid w:val="00877D6A"/>
    <w:rsid w:val="008804FD"/>
    <w:rsid w:val="00880B0A"/>
    <w:rsid w:val="0088192F"/>
    <w:rsid w:val="008822DA"/>
    <w:rsid w:val="00882585"/>
    <w:rsid w:val="00882D22"/>
    <w:rsid w:val="00883331"/>
    <w:rsid w:val="00884B9E"/>
    <w:rsid w:val="0088552C"/>
    <w:rsid w:val="00885768"/>
    <w:rsid w:val="008860CC"/>
    <w:rsid w:val="008863BE"/>
    <w:rsid w:val="008864E1"/>
    <w:rsid w:val="00886915"/>
    <w:rsid w:val="008874AD"/>
    <w:rsid w:val="0088797B"/>
    <w:rsid w:val="00890386"/>
    <w:rsid w:val="008903E1"/>
    <w:rsid w:val="00891A5A"/>
    <w:rsid w:val="00891B34"/>
    <w:rsid w:val="00892D78"/>
    <w:rsid w:val="00892E09"/>
    <w:rsid w:val="00892E17"/>
    <w:rsid w:val="00893216"/>
    <w:rsid w:val="00893D5D"/>
    <w:rsid w:val="008945BF"/>
    <w:rsid w:val="00894FF0"/>
    <w:rsid w:val="0089584F"/>
    <w:rsid w:val="00895C61"/>
    <w:rsid w:val="008967AC"/>
    <w:rsid w:val="00896BFF"/>
    <w:rsid w:val="008977B0"/>
    <w:rsid w:val="00897A6A"/>
    <w:rsid w:val="008A0880"/>
    <w:rsid w:val="008A0986"/>
    <w:rsid w:val="008A0FED"/>
    <w:rsid w:val="008A1354"/>
    <w:rsid w:val="008A1859"/>
    <w:rsid w:val="008A1B5A"/>
    <w:rsid w:val="008A1F47"/>
    <w:rsid w:val="008A21F6"/>
    <w:rsid w:val="008A30D1"/>
    <w:rsid w:val="008A354F"/>
    <w:rsid w:val="008A36E9"/>
    <w:rsid w:val="008A3864"/>
    <w:rsid w:val="008A3F91"/>
    <w:rsid w:val="008A4042"/>
    <w:rsid w:val="008A452C"/>
    <w:rsid w:val="008A4B09"/>
    <w:rsid w:val="008A52B2"/>
    <w:rsid w:val="008A59E8"/>
    <w:rsid w:val="008A653F"/>
    <w:rsid w:val="008A66C2"/>
    <w:rsid w:val="008A6C8C"/>
    <w:rsid w:val="008B019F"/>
    <w:rsid w:val="008B037D"/>
    <w:rsid w:val="008B0A36"/>
    <w:rsid w:val="008B0A89"/>
    <w:rsid w:val="008B0C18"/>
    <w:rsid w:val="008B0C35"/>
    <w:rsid w:val="008B0D33"/>
    <w:rsid w:val="008B0E28"/>
    <w:rsid w:val="008B139A"/>
    <w:rsid w:val="008B2966"/>
    <w:rsid w:val="008B3B58"/>
    <w:rsid w:val="008B419E"/>
    <w:rsid w:val="008B421E"/>
    <w:rsid w:val="008B4F95"/>
    <w:rsid w:val="008B5207"/>
    <w:rsid w:val="008B5452"/>
    <w:rsid w:val="008B5A95"/>
    <w:rsid w:val="008B5B8A"/>
    <w:rsid w:val="008B5D88"/>
    <w:rsid w:val="008B756A"/>
    <w:rsid w:val="008B75A5"/>
    <w:rsid w:val="008B7852"/>
    <w:rsid w:val="008B7EB1"/>
    <w:rsid w:val="008B7F37"/>
    <w:rsid w:val="008B7F5C"/>
    <w:rsid w:val="008B7F88"/>
    <w:rsid w:val="008C0B00"/>
    <w:rsid w:val="008C1D01"/>
    <w:rsid w:val="008C20AC"/>
    <w:rsid w:val="008C2293"/>
    <w:rsid w:val="008C22A4"/>
    <w:rsid w:val="008C2C80"/>
    <w:rsid w:val="008C3342"/>
    <w:rsid w:val="008C4A38"/>
    <w:rsid w:val="008C57BC"/>
    <w:rsid w:val="008C65C7"/>
    <w:rsid w:val="008C6C6C"/>
    <w:rsid w:val="008C7293"/>
    <w:rsid w:val="008C745E"/>
    <w:rsid w:val="008C76B4"/>
    <w:rsid w:val="008C7C10"/>
    <w:rsid w:val="008C7D6A"/>
    <w:rsid w:val="008C7E5B"/>
    <w:rsid w:val="008D0AA7"/>
    <w:rsid w:val="008D1C45"/>
    <w:rsid w:val="008D1D97"/>
    <w:rsid w:val="008D2064"/>
    <w:rsid w:val="008D3E81"/>
    <w:rsid w:val="008D3FDD"/>
    <w:rsid w:val="008D6987"/>
    <w:rsid w:val="008D6A49"/>
    <w:rsid w:val="008D6D19"/>
    <w:rsid w:val="008D6D71"/>
    <w:rsid w:val="008D7661"/>
    <w:rsid w:val="008D77D2"/>
    <w:rsid w:val="008D7960"/>
    <w:rsid w:val="008D7966"/>
    <w:rsid w:val="008D7E50"/>
    <w:rsid w:val="008D7F5F"/>
    <w:rsid w:val="008E0011"/>
    <w:rsid w:val="008E04D9"/>
    <w:rsid w:val="008E062A"/>
    <w:rsid w:val="008E0BDC"/>
    <w:rsid w:val="008E10DE"/>
    <w:rsid w:val="008E1249"/>
    <w:rsid w:val="008E12AC"/>
    <w:rsid w:val="008E1AAB"/>
    <w:rsid w:val="008E1DC7"/>
    <w:rsid w:val="008E2748"/>
    <w:rsid w:val="008E2A1A"/>
    <w:rsid w:val="008E2C6D"/>
    <w:rsid w:val="008E3163"/>
    <w:rsid w:val="008E362D"/>
    <w:rsid w:val="008E38E6"/>
    <w:rsid w:val="008E40E3"/>
    <w:rsid w:val="008E5228"/>
    <w:rsid w:val="008E5B0F"/>
    <w:rsid w:val="008E5B65"/>
    <w:rsid w:val="008E5D03"/>
    <w:rsid w:val="008E5FBD"/>
    <w:rsid w:val="008E6BEC"/>
    <w:rsid w:val="008E6DEE"/>
    <w:rsid w:val="008E72EE"/>
    <w:rsid w:val="008E76E6"/>
    <w:rsid w:val="008E77DB"/>
    <w:rsid w:val="008F1223"/>
    <w:rsid w:val="008F151F"/>
    <w:rsid w:val="008F1F6C"/>
    <w:rsid w:val="008F2841"/>
    <w:rsid w:val="008F2C95"/>
    <w:rsid w:val="008F3649"/>
    <w:rsid w:val="008F4040"/>
    <w:rsid w:val="008F4143"/>
    <w:rsid w:val="008F415B"/>
    <w:rsid w:val="008F44B0"/>
    <w:rsid w:val="008F466B"/>
    <w:rsid w:val="008F55EC"/>
    <w:rsid w:val="008F5889"/>
    <w:rsid w:val="008F5B8D"/>
    <w:rsid w:val="008F6585"/>
    <w:rsid w:val="008F6686"/>
    <w:rsid w:val="008F712B"/>
    <w:rsid w:val="008F73F3"/>
    <w:rsid w:val="00900ACC"/>
    <w:rsid w:val="00900E82"/>
    <w:rsid w:val="009010F2"/>
    <w:rsid w:val="00901A6E"/>
    <w:rsid w:val="00902776"/>
    <w:rsid w:val="009029BA"/>
    <w:rsid w:val="009032FA"/>
    <w:rsid w:val="009035FD"/>
    <w:rsid w:val="0090374A"/>
    <w:rsid w:val="00903963"/>
    <w:rsid w:val="00903EA9"/>
    <w:rsid w:val="00904086"/>
    <w:rsid w:val="009042B2"/>
    <w:rsid w:val="009047B5"/>
    <w:rsid w:val="00904FB4"/>
    <w:rsid w:val="00905531"/>
    <w:rsid w:val="0090579B"/>
    <w:rsid w:val="00905CCB"/>
    <w:rsid w:val="00905EA5"/>
    <w:rsid w:val="00906509"/>
    <w:rsid w:val="00906798"/>
    <w:rsid w:val="00906B5A"/>
    <w:rsid w:val="00906CE7"/>
    <w:rsid w:val="009073CC"/>
    <w:rsid w:val="00907A0D"/>
    <w:rsid w:val="00910223"/>
    <w:rsid w:val="00910590"/>
    <w:rsid w:val="00910930"/>
    <w:rsid w:val="009117BD"/>
    <w:rsid w:val="00911F8D"/>
    <w:rsid w:val="009127C1"/>
    <w:rsid w:val="00912B45"/>
    <w:rsid w:val="00912E62"/>
    <w:rsid w:val="009131E1"/>
    <w:rsid w:val="00913422"/>
    <w:rsid w:val="00913F50"/>
    <w:rsid w:val="009140E1"/>
    <w:rsid w:val="009145D5"/>
    <w:rsid w:val="009153BB"/>
    <w:rsid w:val="00915492"/>
    <w:rsid w:val="00916BB5"/>
    <w:rsid w:val="009173AC"/>
    <w:rsid w:val="00917DA6"/>
    <w:rsid w:val="00920249"/>
    <w:rsid w:val="009202BF"/>
    <w:rsid w:val="009203FA"/>
    <w:rsid w:val="00921686"/>
    <w:rsid w:val="00921AC8"/>
    <w:rsid w:val="009221B0"/>
    <w:rsid w:val="009221D1"/>
    <w:rsid w:val="0092262B"/>
    <w:rsid w:val="009226F7"/>
    <w:rsid w:val="0092371F"/>
    <w:rsid w:val="00923E30"/>
    <w:rsid w:val="009253C8"/>
    <w:rsid w:val="00927FFD"/>
    <w:rsid w:val="0093028E"/>
    <w:rsid w:val="009306B4"/>
    <w:rsid w:val="00930B4A"/>
    <w:rsid w:val="00931107"/>
    <w:rsid w:val="00931963"/>
    <w:rsid w:val="009321B1"/>
    <w:rsid w:val="009323F3"/>
    <w:rsid w:val="0093260B"/>
    <w:rsid w:val="00932857"/>
    <w:rsid w:val="00932864"/>
    <w:rsid w:val="00933083"/>
    <w:rsid w:val="00933106"/>
    <w:rsid w:val="009333D8"/>
    <w:rsid w:val="00933DE8"/>
    <w:rsid w:val="00934AAE"/>
    <w:rsid w:val="00934C29"/>
    <w:rsid w:val="00934E3E"/>
    <w:rsid w:val="00934E63"/>
    <w:rsid w:val="009352E2"/>
    <w:rsid w:val="00935D39"/>
    <w:rsid w:val="00935D60"/>
    <w:rsid w:val="00935DA8"/>
    <w:rsid w:val="00936790"/>
    <w:rsid w:val="0093688A"/>
    <w:rsid w:val="00936E96"/>
    <w:rsid w:val="009372C0"/>
    <w:rsid w:val="00937AC9"/>
    <w:rsid w:val="00937FD4"/>
    <w:rsid w:val="00940056"/>
    <w:rsid w:val="00940254"/>
    <w:rsid w:val="00940A5D"/>
    <w:rsid w:val="00940F08"/>
    <w:rsid w:val="00941007"/>
    <w:rsid w:val="00941A2D"/>
    <w:rsid w:val="00942275"/>
    <w:rsid w:val="009424DB"/>
    <w:rsid w:val="00942BA2"/>
    <w:rsid w:val="00942D34"/>
    <w:rsid w:val="00943285"/>
    <w:rsid w:val="009433E1"/>
    <w:rsid w:val="00943410"/>
    <w:rsid w:val="00943C40"/>
    <w:rsid w:val="00943DFA"/>
    <w:rsid w:val="009447EB"/>
    <w:rsid w:val="00945200"/>
    <w:rsid w:val="009453C0"/>
    <w:rsid w:val="00945A08"/>
    <w:rsid w:val="00945DCF"/>
    <w:rsid w:val="009474B3"/>
    <w:rsid w:val="00947578"/>
    <w:rsid w:val="00947AB2"/>
    <w:rsid w:val="0095014F"/>
    <w:rsid w:val="009505EB"/>
    <w:rsid w:val="0095092A"/>
    <w:rsid w:val="0095106E"/>
    <w:rsid w:val="00952B7E"/>
    <w:rsid w:val="00952F43"/>
    <w:rsid w:val="00953057"/>
    <w:rsid w:val="0095480D"/>
    <w:rsid w:val="00955368"/>
    <w:rsid w:val="00955B13"/>
    <w:rsid w:val="00955D9F"/>
    <w:rsid w:val="009560CF"/>
    <w:rsid w:val="00960689"/>
    <w:rsid w:val="009613C6"/>
    <w:rsid w:val="00961E47"/>
    <w:rsid w:val="009623F8"/>
    <w:rsid w:val="00963553"/>
    <w:rsid w:val="00963EC5"/>
    <w:rsid w:val="00964445"/>
    <w:rsid w:val="00964E31"/>
    <w:rsid w:val="00965230"/>
    <w:rsid w:val="00965F74"/>
    <w:rsid w:val="00966212"/>
    <w:rsid w:val="009664AA"/>
    <w:rsid w:val="00966817"/>
    <w:rsid w:val="00966E35"/>
    <w:rsid w:val="00967237"/>
    <w:rsid w:val="00967B98"/>
    <w:rsid w:val="00967DE0"/>
    <w:rsid w:val="00967E0B"/>
    <w:rsid w:val="00967FF8"/>
    <w:rsid w:val="00970102"/>
    <w:rsid w:val="00970953"/>
    <w:rsid w:val="00970DF1"/>
    <w:rsid w:val="0097259F"/>
    <w:rsid w:val="0097298E"/>
    <w:rsid w:val="0097310A"/>
    <w:rsid w:val="00973790"/>
    <w:rsid w:val="00973914"/>
    <w:rsid w:val="00973BDB"/>
    <w:rsid w:val="00973BF7"/>
    <w:rsid w:val="00973DEF"/>
    <w:rsid w:val="00974381"/>
    <w:rsid w:val="00974462"/>
    <w:rsid w:val="0097451F"/>
    <w:rsid w:val="009752E0"/>
    <w:rsid w:val="00975428"/>
    <w:rsid w:val="00975A94"/>
    <w:rsid w:val="009761F9"/>
    <w:rsid w:val="00976E5A"/>
    <w:rsid w:val="00977650"/>
    <w:rsid w:val="009778B2"/>
    <w:rsid w:val="0098050E"/>
    <w:rsid w:val="0098078A"/>
    <w:rsid w:val="00980BAE"/>
    <w:rsid w:val="00981802"/>
    <w:rsid w:val="00982171"/>
    <w:rsid w:val="00982F86"/>
    <w:rsid w:val="00983303"/>
    <w:rsid w:val="00983A28"/>
    <w:rsid w:val="00984487"/>
    <w:rsid w:val="0098534E"/>
    <w:rsid w:val="009857C4"/>
    <w:rsid w:val="0098591C"/>
    <w:rsid w:val="00986663"/>
    <w:rsid w:val="00990BE5"/>
    <w:rsid w:val="00991663"/>
    <w:rsid w:val="00991C48"/>
    <w:rsid w:val="00992588"/>
    <w:rsid w:val="009928C0"/>
    <w:rsid w:val="00992A87"/>
    <w:rsid w:val="009939C2"/>
    <w:rsid w:val="00993CA3"/>
    <w:rsid w:val="00995158"/>
    <w:rsid w:val="009951E7"/>
    <w:rsid w:val="009956EF"/>
    <w:rsid w:val="00995AA8"/>
    <w:rsid w:val="00995F5A"/>
    <w:rsid w:val="00996EBF"/>
    <w:rsid w:val="009970CF"/>
    <w:rsid w:val="009A1674"/>
    <w:rsid w:val="009A1B90"/>
    <w:rsid w:val="009A28E4"/>
    <w:rsid w:val="009A2E06"/>
    <w:rsid w:val="009A2F1F"/>
    <w:rsid w:val="009A3486"/>
    <w:rsid w:val="009A3C79"/>
    <w:rsid w:val="009A4124"/>
    <w:rsid w:val="009A4210"/>
    <w:rsid w:val="009A5EC6"/>
    <w:rsid w:val="009A6DA4"/>
    <w:rsid w:val="009A77E2"/>
    <w:rsid w:val="009A7937"/>
    <w:rsid w:val="009A7E7C"/>
    <w:rsid w:val="009B04D1"/>
    <w:rsid w:val="009B061E"/>
    <w:rsid w:val="009B08C9"/>
    <w:rsid w:val="009B0A84"/>
    <w:rsid w:val="009B1B74"/>
    <w:rsid w:val="009B1EFD"/>
    <w:rsid w:val="009B253F"/>
    <w:rsid w:val="009B2F89"/>
    <w:rsid w:val="009B2FA2"/>
    <w:rsid w:val="009B2FC0"/>
    <w:rsid w:val="009B3040"/>
    <w:rsid w:val="009B3138"/>
    <w:rsid w:val="009B3238"/>
    <w:rsid w:val="009B36E1"/>
    <w:rsid w:val="009B3DE8"/>
    <w:rsid w:val="009B45AB"/>
    <w:rsid w:val="009B46D5"/>
    <w:rsid w:val="009B52A0"/>
    <w:rsid w:val="009B60B0"/>
    <w:rsid w:val="009B62AF"/>
    <w:rsid w:val="009B79AB"/>
    <w:rsid w:val="009B7F53"/>
    <w:rsid w:val="009C0B65"/>
    <w:rsid w:val="009C0BC5"/>
    <w:rsid w:val="009C173C"/>
    <w:rsid w:val="009C2144"/>
    <w:rsid w:val="009C28CC"/>
    <w:rsid w:val="009C396C"/>
    <w:rsid w:val="009C3E16"/>
    <w:rsid w:val="009C4295"/>
    <w:rsid w:val="009C507C"/>
    <w:rsid w:val="009C5A8A"/>
    <w:rsid w:val="009C68CB"/>
    <w:rsid w:val="009C6DA6"/>
    <w:rsid w:val="009C72B0"/>
    <w:rsid w:val="009D0072"/>
    <w:rsid w:val="009D1624"/>
    <w:rsid w:val="009D18FC"/>
    <w:rsid w:val="009D196E"/>
    <w:rsid w:val="009D206E"/>
    <w:rsid w:val="009D27F9"/>
    <w:rsid w:val="009D4460"/>
    <w:rsid w:val="009D4E05"/>
    <w:rsid w:val="009D57C1"/>
    <w:rsid w:val="009D615E"/>
    <w:rsid w:val="009D62D6"/>
    <w:rsid w:val="009D6BAB"/>
    <w:rsid w:val="009D79E2"/>
    <w:rsid w:val="009E0D5D"/>
    <w:rsid w:val="009E0E16"/>
    <w:rsid w:val="009E13AC"/>
    <w:rsid w:val="009E190B"/>
    <w:rsid w:val="009E2775"/>
    <w:rsid w:val="009E32DB"/>
    <w:rsid w:val="009E3ABE"/>
    <w:rsid w:val="009E4965"/>
    <w:rsid w:val="009E4A6C"/>
    <w:rsid w:val="009E4BFD"/>
    <w:rsid w:val="009E5211"/>
    <w:rsid w:val="009E7527"/>
    <w:rsid w:val="009F0709"/>
    <w:rsid w:val="009F1238"/>
    <w:rsid w:val="009F13CA"/>
    <w:rsid w:val="009F1457"/>
    <w:rsid w:val="009F1D01"/>
    <w:rsid w:val="009F1E15"/>
    <w:rsid w:val="009F1F62"/>
    <w:rsid w:val="009F208E"/>
    <w:rsid w:val="009F2A2B"/>
    <w:rsid w:val="009F2A2F"/>
    <w:rsid w:val="009F37E4"/>
    <w:rsid w:val="009F3DE6"/>
    <w:rsid w:val="009F4403"/>
    <w:rsid w:val="009F4751"/>
    <w:rsid w:val="009F4C75"/>
    <w:rsid w:val="009F4CBA"/>
    <w:rsid w:val="009F6FE5"/>
    <w:rsid w:val="00A002B2"/>
    <w:rsid w:val="00A008C0"/>
    <w:rsid w:val="00A01094"/>
    <w:rsid w:val="00A0131C"/>
    <w:rsid w:val="00A017B6"/>
    <w:rsid w:val="00A01AD7"/>
    <w:rsid w:val="00A02B91"/>
    <w:rsid w:val="00A02E69"/>
    <w:rsid w:val="00A031FD"/>
    <w:rsid w:val="00A034D6"/>
    <w:rsid w:val="00A0356F"/>
    <w:rsid w:val="00A039E5"/>
    <w:rsid w:val="00A041C1"/>
    <w:rsid w:val="00A04355"/>
    <w:rsid w:val="00A04DFB"/>
    <w:rsid w:val="00A05877"/>
    <w:rsid w:val="00A05F37"/>
    <w:rsid w:val="00A0691B"/>
    <w:rsid w:val="00A070B4"/>
    <w:rsid w:val="00A1011E"/>
    <w:rsid w:val="00A106C5"/>
    <w:rsid w:val="00A1078C"/>
    <w:rsid w:val="00A10DF2"/>
    <w:rsid w:val="00A11010"/>
    <w:rsid w:val="00A11707"/>
    <w:rsid w:val="00A117C9"/>
    <w:rsid w:val="00A1181C"/>
    <w:rsid w:val="00A11CE0"/>
    <w:rsid w:val="00A11F7A"/>
    <w:rsid w:val="00A1228B"/>
    <w:rsid w:val="00A124BD"/>
    <w:rsid w:val="00A12689"/>
    <w:rsid w:val="00A1334A"/>
    <w:rsid w:val="00A137B8"/>
    <w:rsid w:val="00A140B8"/>
    <w:rsid w:val="00A14276"/>
    <w:rsid w:val="00A14A9C"/>
    <w:rsid w:val="00A14AF3"/>
    <w:rsid w:val="00A14CDD"/>
    <w:rsid w:val="00A15687"/>
    <w:rsid w:val="00A1573B"/>
    <w:rsid w:val="00A15FF0"/>
    <w:rsid w:val="00A16432"/>
    <w:rsid w:val="00A16978"/>
    <w:rsid w:val="00A1743C"/>
    <w:rsid w:val="00A174F3"/>
    <w:rsid w:val="00A179D3"/>
    <w:rsid w:val="00A17F41"/>
    <w:rsid w:val="00A21537"/>
    <w:rsid w:val="00A21544"/>
    <w:rsid w:val="00A217C4"/>
    <w:rsid w:val="00A2189D"/>
    <w:rsid w:val="00A21984"/>
    <w:rsid w:val="00A22549"/>
    <w:rsid w:val="00A226B2"/>
    <w:rsid w:val="00A22B3D"/>
    <w:rsid w:val="00A22F23"/>
    <w:rsid w:val="00A237CC"/>
    <w:rsid w:val="00A23A29"/>
    <w:rsid w:val="00A250D8"/>
    <w:rsid w:val="00A25223"/>
    <w:rsid w:val="00A257EB"/>
    <w:rsid w:val="00A258AB"/>
    <w:rsid w:val="00A25D8D"/>
    <w:rsid w:val="00A269B6"/>
    <w:rsid w:val="00A279B4"/>
    <w:rsid w:val="00A3083F"/>
    <w:rsid w:val="00A30CA2"/>
    <w:rsid w:val="00A31466"/>
    <w:rsid w:val="00A31C85"/>
    <w:rsid w:val="00A32169"/>
    <w:rsid w:val="00A32611"/>
    <w:rsid w:val="00A3265B"/>
    <w:rsid w:val="00A326B8"/>
    <w:rsid w:val="00A32E98"/>
    <w:rsid w:val="00A33A80"/>
    <w:rsid w:val="00A33B9E"/>
    <w:rsid w:val="00A33BAA"/>
    <w:rsid w:val="00A33C2D"/>
    <w:rsid w:val="00A33C55"/>
    <w:rsid w:val="00A344B4"/>
    <w:rsid w:val="00A347F2"/>
    <w:rsid w:val="00A348EA"/>
    <w:rsid w:val="00A34CDF"/>
    <w:rsid w:val="00A35EF1"/>
    <w:rsid w:val="00A36EA3"/>
    <w:rsid w:val="00A37134"/>
    <w:rsid w:val="00A379D0"/>
    <w:rsid w:val="00A37BFF"/>
    <w:rsid w:val="00A40702"/>
    <w:rsid w:val="00A41D2C"/>
    <w:rsid w:val="00A41E39"/>
    <w:rsid w:val="00A43322"/>
    <w:rsid w:val="00A434DD"/>
    <w:rsid w:val="00A438DA"/>
    <w:rsid w:val="00A43C00"/>
    <w:rsid w:val="00A44138"/>
    <w:rsid w:val="00A4478E"/>
    <w:rsid w:val="00A44993"/>
    <w:rsid w:val="00A44CC5"/>
    <w:rsid w:val="00A44FCE"/>
    <w:rsid w:val="00A454CF"/>
    <w:rsid w:val="00A4582B"/>
    <w:rsid w:val="00A45CA9"/>
    <w:rsid w:val="00A45E67"/>
    <w:rsid w:val="00A46CEC"/>
    <w:rsid w:val="00A470CB"/>
    <w:rsid w:val="00A470E7"/>
    <w:rsid w:val="00A50095"/>
    <w:rsid w:val="00A5027C"/>
    <w:rsid w:val="00A50702"/>
    <w:rsid w:val="00A50867"/>
    <w:rsid w:val="00A50B77"/>
    <w:rsid w:val="00A5134F"/>
    <w:rsid w:val="00A51377"/>
    <w:rsid w:val="00A51BFE"/>
    <w:rsid w:val="00A520DA"/>
    <w:rsid w:val="00A52AB9"/>
    <w:rsid w:val="00A536A6"/>
    <w:rsid w:val="00A53806"/>
    <w:rsid w:val="00A53C79"/>
    <w:rsid w:val="00A53DA0"/>
    <w:rsid w:val="00A54039"/>
    <w:rsid w:val="00A5445C"/>
    <w:rsid w:val="00A54921"/>
    <w:rsid w:val="00A54AC7"/>
    <w:rsid w:val="00A54D5F"/>
    <w:rsid w:val="00A54EB2"/>
    <w:rsid w:val="00A554CC"/>
    <w:rsid w:val="00A5573B"/>
    <w:rsid w:val="00A5616B"/>
    <w:rsid w:val="00A571B0"/>
    <w:rsid w:val="00A57BB7"/>
    <w:rsid w:val="00A57E39"/>
    <w:rsid w:val="00A60798"/>
    <w:rsid w:val="00A6110E"/>
    <w:rsid w:val="00A614E7"/>
    <w:rsid w:val="00A61D0B"/>
    <w:rsid w:val="00A6358A"/>
    <w:rsid w:val="00A63A12"/>
    <w:rsid w:val="00A65645"/>
    <w:rsid w:val="00A66A89"/>
    <w:rsid w:val="00A66FB9"/>
    <w:rsid w:val="00A67BA9"/>
    <w:rsid w:val="00A70163"/>
    <w:rsid w:val="00A7097A"/>
    <w:rsid w:val="00A70A0A"/>
    <w:rsid w:val="00A71ABB"/>
    <w:rsid w:val="00A7223A"/>
    <w:rsid w:val="00A724B8"/>
    <w:rsid w:val="00A72917"/>
    <w:rsid w:val="00A73484"/>
    <w:rsid w:val="00A738DB"/>
    <w:rsid w:val="00A73A6B"/>
    <w:rsid w:val="00A73D03"/>
    <w:rsid w:val="00A7402A"/>
    <w:rsid w:val="00A744EA"/>
    <w:rsid w:val="00A752A5"/>
    <w:rsid w:val="00A76331"/>
    <w:rsid w:val="00A7669F"/>
    <w:rsid w:val="00A775A1"/>
    <w:rsid w:val="00A77FF5"/>
    <w:rsid w:val="00A80C22"/>
    <w:rsid w:val="00A81652"/>
    <w:rsid w:val="00A81DA6"/>
    <w:rsid w:val="00A81F15"/>
    <w:rsid w:val="00A8264F"/>
    <w:rsid w:val="00A8330A"/>
    <w:rsid w:val="00A833B0"/>
    <w:rsid w:val="00A83525"/>
    <w:rsid w:val="00A83B21"/>
    <w:rsid w:val="00A83BE9"/>
    <w:rsid w:val="00A83D87"/>
    <w:rsid w:val="00A83DDF"/>
    <w:rsid w:val="00A83FAF"/>
    <w:rsid w:val="00A84A4E"/>
    <w:rsid w:val="00A85411"/>
    <w:rsid w:val="00A85779"/>
    <w:rsid w:val="00A8668D"/>
    <w:rsid w:val="00A871B4"/>
    <w:rsid w:val="00A872BB"/>
    <w:rsid w:val="00A87647"/>
    <w:rsid w:val="00A87903"/>
    <w:rsid w:val="00A9049D"/>
    <w:rsid w:val="00A91389"/>
    <w:rsid w:val="00A916ED"/>
    <w:rsid w:val="00A9170C"/>
    <w:rsid w:val="00A93AA3"/>
    <w:rsid w:val="00A93BC3"/>
    <w:rsid w:val="00A9431E"/>
    <w:rsid w:val="00A94419"/>
    <w:rsid w:val="00A9487D"/>
    <w:rsid w:val="00A948FA"/>
    <w:rsid w:val="00A94AEA"/>
    <w:rsid w:val="00A94EF9"/>
    <w:rsid w:val="00A9509A"/>
    <w:rsid w:val="00A9536F"/>
    <w:rsid w:val="00A9543C"/>
    <w:rsid w:val="00A95C94"/>
    <w:rsid w:val="00A9662E"/>
    <w:rsid w:val="00A96FDB"/>
    <w:rsid w:val="00A97934"/>
    <w:rsid w:val="00A97EE7"/>
    <w:rsid w:val="00AA0707"/>
    <w:rsid w:val="00AA0E6D"/>
    <w:rsid w:val="00AA2174"/>
    <w:rsid w:val="00AA2186"/>
    <w:rsid w:val="00AA2230"/>
    <w:rsid w:val="00AA25DF"/>
    <w:rsid w:val="00AA4709"/>
    <w:rsid w:val="00AA4A57"/>
    <w:rsid w:val="00AA5329"/>
    <w:rsid w:val="00AA5D10"/>
    <w:rsid w:val="00AA6841"/>
    <w:rsid w:val="00AA6CB4"/>
    <w:rsid w:val="00AA7343"/>
    <w:rsid w:val="00AB00E0"/>
    <w:rsid w:val="00AB0D0F"/>
    <w:rsid w:val="00AB1030"/>
    <w:rsid w:val="00AB17DF"/>
    <w:rsid w:val="00AB1A7F"/>
    <w:rsid w:val="00AB1CB7"/>
    <w:rsid w:val="00AB2165"/>
    <w:rsid w:val="00AB2676"/>
    <w:rsid w:val="00AB3114"/>
    <w:rsid w:val="00AB34A1"/>
    <w:rsid w:val="00AB3D63"/>
    <w:rsid w:val="00AB3E03"/>
    <w:rsid w:val="00AB410B"/>
    <w:rsid w:val="00AB48FD"/>
    <w:rsid w:val="00AB545F"/>
    <w:rsid w:val="00AB60CF"/>
    <w:rsid w:val="00AB6B27"/>
    <w:rsid w:val="00AB74CC"/>
    <w:rsid w:val="00AB7607"/>
    <w:rsid w:val="00AB782B"/>
    <w:rsid w:val="00AC077B"/>
    <w:rsid w:val="00AC159A"/>
    <w:rsid w:val="00AC2041"/>
    <w:rsid w:val="00AC2D8F"/>
    <w:rsid w:val="00AC2DF9"/>
    <w:rsid w:val="00AC2DFC"/>
    <w:rsid w:val="00AC3C59"/>
    <w:rsid w:val="00AC3C95"/>
    <w:rsid w:val="00AC4EE8"/>
    <w:rsid w:val="00AC5D97"/>
    <w:rsid w:val="00AC66E6"/>
    <w:rsid w:val="00AC6B82"/>
    <w:rsid w:val="00AC740E"/>
    <w:rsid w:val="00AD0031"/>
    <w:rsid w:val="00AD0126"/>
    <w:rsid w:val="00AD02DD"/>
    <w:rsid w:val="00AD0AA2"/>
    <w:rsid w:val="00AD0D22"/>
    <w:rsid w:val="00AD1FF6"/>
    <w:rsid w:val="00AD2031"/>
    <w:rsid w:val="00AD25FD"/>
    <w:rsid w:val="00AD2979"/>
    <w:rsid w:val="00AD3075"/>
    <w:rsid w:val="00AD374F"/>
    <w:rsid w:val="00AD3841"/>
    <w:rsid w:val="00AD3D14"/>
    <w:rsid w:val="00AD3E1E"/>
    <w:rsid w:val="00AD40C0"/>
    <w:rsid w:val="00AD452B"/>
    <w:rsid w:val="00AD45B9"/>
    <w:rsid w:val="00AD4AF2"/>
    <w:rsid w:val="00AD4F16"/>
    <w:rsid w:val="00AD52A2"/>
    <w:rsid w:val="00AD5303"/>
    <w:rsid w:val="00AD53B4"/>
    <w:rsid w:val="00AD57A6"/>
    <w:rsid w:val="00AD5871"/>
    <w:rsid w:val="00AD664A"/>
    <w:rsid w:val="00AD688B"/>
    <w:rsid w:val="00AD6A49"/>
    <w:rsid w:val="00AD7188"/>
    <w:rsid w:val="00AD719F"/>
    <w:rsid w:val="00AE0164"/>
    <w:rsid w:val="00AE033E"/>
    <w:rsid w:val="00AE0B86"/>
    <w:rsid w:val="00AE1A00"/>
    <w:rsid w:val="00AE2785"/>
    <w:rsid w:val="00AE3667"/>
    <w:rsid w:val="00AE3691"/>
    <w:rsid w:val="00AE4950"/>
    <w:rsid w:val="00AE51B4"/>
    <w:rsid w:val="00AE5512"/>
    <w:rsid w:val="00AE5A69"/>
    <w:rsid w:val="00AE5EDF"/>
    <w:rsid w:val="00AE6670"/>
    <w:rsid w:val="00AE6AA9"/>
    <w:rsid w:val="00AE7602"/>
    <w:rsid w:val="00AE78D2"/>
    <w:rsid w:val="00AE7F21"/>
    <w:rsid w:val="00AF1891"/>
    <w:rsid w:val="00AF1FDF"/>
    <w:rsid w:val="00AF2049"/>
    <w:rsid w:val="00AF3743"/>
    <w:rsid w:val="00AF4245"/>
    <w:rsid w:val="00AF43D3"/>
    <w:rsid w:val="00AF4EE3"/>
    <w:rsid w:val="00AF503D"/>
    <w:rsid w:val="00AF5049"/>
    <w:rsid w:val="00AF5527"/>
    <w:rsid w:val="00AF5660"/>
    <w:rsid w:val="00AF5781"/>
    <w:rsid w:val="00AF62E9"/>
    <w:rsid w:val="00AF7042"/>
    <w:rsid w:val="00AF74B0"/>
    <w:rsid w:val="00B0078B"/>
    <w:rsid w:val="00B0130B"/>
    <w:rsid w:val="00B01A86"/>
    <w:rsid w:val="00B01E39"/>
    <w:rsid w:val="00B0201E"/>
    <w:rsid w:val="00B0382A"/>
    <w:rsid w:val="00B039AE"/>
    <w:rsid w:val="00B03C59"/>
    <w:rsid w:val="00B043B3"/>
    <w:rsid w:val="00B04618"/>
    <w:rsid w:val="00B046DD"/>
    <w:rsid w:val="00B0511C"/>
    <w:rsid w:val="00B051EA"/>
    <w:rsid w:val="00B0679D"/>
    <w:rsid w:val="00B0751F"/>
    <w:rsid w:val="00B11229"/>
    <w:rsid w:val="00B11FBA"/>
    <w:rsid w:val="00B12229"/>
    <w:rsid w:val="00B12CF2"/>
    <w:rsid w:val="00B136FD"/>
    <w:rsid w:val="00B14FA9"/>
    <w:rsid w:val="00B1516D"/>
    <w:rsid w:val="00B156F6"/>
    <w:rsid w:val="00B158D4"/>
    <w:rsid w:val="00B15DBA"/>
    <w:rsid w:val="00B15EEE"/>
    <w:rsid w:val="00B162BD"/>
    <w:rsid w:val="00B1693A"/>
    <w:rsid w:val="00B176FB"/>
    <w:rsid w:val="00B17998"/>
    <w:rsid w:val="00B20329"/>
    <w:rsid w:val="00B2034D"/>
    <w:rsid w:val="00B207E6"/>
    <w:rsid w:val="00B21197"/>
    <w:rsid w:val="00B2160D"/>
    <w:rsid w:val="00B21FA0"/>
    <w:rsid w:val="00B2270C"/>
    <w:rsid w:val="00B22B93"/>
    <w:rsid w:val="00B22EDA"/>
    <w:rsid w:val="00B23442"/>
    <w:rsid w:val="00B23510"/>
    <w:rsid w:val="00B23D66"/>
    <w:rsid w:val="00B2458C"/>
    <w:rsid w:val="00B24A74"/>
    <w:rsid w:val="00B25A3C"/>
    <w:rsid w:val="00B26427"/>
    <w:rsid w:val="00B26903"/>
    <w:rsid w:val="00B26E73"/>
    <w:rsid w:val="00B277E1"/>
    <w:rsid w:val="00B30A2B"/>
    <w:rsid w:val="00B31739"/>
    <w:rsid w:val="00B328F8"/>
    <w:rsid w:val="00B33438"/>
    <w:rsid w:val="00B33D73"/>
    <w:rsid w:val="00B34A52"/>
    <w:rsid w:val="00B34A68"/>
    <w:rsid w:val="00B34F6E"/>
    <w:rsid w:val="00B3567E"/>
    <w:rsid w:val="00B35767"/>
    <w:rsid w:val="00B363F7"/>
    <w:rsid w:val="00B36484"/>
    <w:rsid w:val="00B37F11"/>
    <w:rsid w:val="00B41767"/>
    <w:rsid w:val="00B41B36"/>
    <w:rsid w:val="00B41B3A"/>
    <w:rsid w:val="00B42CFD"/>
    <w:rsid w:val="00B46393"/>
    <w:rsid w:val="00B5019C"/>
    <w:rsid w:val="00B501D5"/>
    <w:rsid w:val="00B502FB"/>
    <w:rsid w:val="00B503C0"/>
    <w:rsid w:val="00B506F2"/>
    <w:rsid w:val="00B50DDC"/>
    <w:rsid w:val="00B50E24"/>
    <w:rsid w:val="00B514F7"/>
    <w:rsid w:val="00B523A9"/>
    <w:rsid w:val="00B536F5"/>
    <w:rsid w:val="00B53D87"/>
    <w:rsid w:val="00B558D4"/>
    <w:rsid w:val="00B5605D"/>
    <w:rsid w:val="00B561A6"/>
    <w:rsid w:val="00B562E0"/>
    <w:rsid w:val="00B56BFF"/>
    <w:rsid w:val="00B56CAD"/>
    <w:rsid w:val="00B56FD3"/>
    <w:rsid w:val="00B6033A"/>
    <w:rsid w:val="00B6073E"/>
    <w:rsid w:val="00B60C15"/>
    <w:rsid w:val="00B60DB0"/>
    <w:rsid w:val="00B6121A"/>
    <w:rsid w:val="00B61393"/>
    <w:rsid w:val="00B615B9"/>
    <w:rsid w:val="00B61B15"/>
    <w:rsid w:val="00B6233A"/>
    <w:rsid w:val="00B642C2"/>
    <w:rsid w:val="00B65016"/>
    <w:rsid w:val="00B66931"/>
    <w:rsid w:val="00B66B26"/>
    <w:rsid w:val="00B66B9D"/>
    <w:rsid w:val="00B66F5A"/>
    <w:rsid w:val="00B675D6"/>
    <w:rsid w:val="00B679E9"/>
    <w:rsid w:val="00B67CF0"/>
    <w:rsid w:val="00B67DE1"/>
    <w:rsid w:val="00B67E52"/>
    <w:rsid w:val="00B67EA3"/>
    <w:rsid w:val="00B70E59"/>
    <w:rsid w:val="00B73700"/>
    <w:rsid w:val="00B74448"/>
    <w:rsid w:val="00B745D7"/>
    <w:rsid w:val="00B75A34"/>
    <w:rsid w:val="00B75D72"/>
    <w:rsid w:val="00B75F54"/>
    <w:rsid w:val="00B76543"/>
    <w:rsid w:val="00B76D86"/>
    <w:rsid w:val="00B77253"/>
    <w:rsid w:val="00B77764"/>
    <w:rsid w:val="00B7781B"/>
    <w:rsid w:val="00B80DB2"/>
    <w:rsid w:val="00B80F45"/>
    <w:rsid w:val="00B81151"/>
    <w:rsid w:val="00B816F4"/>
    <w:rsid w:val="00B81FB3"/>
    <w:rsid w:val="00B8211F"/>
    <w:rsid w:val="00B82154"/>
    <w:rsid w:val="00B82636"/>
    <w:rsid w:val="00B827D4"/>
    <w:rsid w:val="00B8294B"/>
    <w:rsid w:val="00B83039"/>
    <w:rsid w:val="00B83105"/>
    <w:rsid w:val="00B83765"/>
    <w:rsid w:val="00B83A52"/>
    <w:rsid w:val="00B83EAA"/>
    <w:rsid w:val="00B8427F"/>
    <w:rsid w:val="00B851F1"/>
    <w:rsid w:val="00B85DC7"/>
    <w:rsid w:val="00B87040"/>
    <w:rsid w:val="00B9083C"/>
    <w:rsid w:val="00B90D1F"/>
    <w:rsid w:val="00B91144"/>
    <w:rsid w:val="00B915BD"/>
    <w:rsid w:val="00B922C4"/>
    <w:rsid w:val="00B92780"/>
    <w:rsid w:val="00B92950"/>
    <w:rsid w:val="00B93D2E"/>
    <w:rsid w:val="00B94724"/>
    <w:rsid w:val="00B948D2"/>
    <w:rsid w:val="00B94A14"/>
    <w:rsid w:val="00B94B41"/>
    <w:rsid w:val="00B94BDB"/>
    <w:rsid w:val="00B95613"/>
    <w:rsid w:val="00B95B9B"/>
    <w:rsid w:val="00B960FC"/>
    <w:rsid w:val="00B961CE"/>
    <w:rsid w:val="00B9626E"/>
    <w:rsid w:val="00BA04F8"/>
    <w:rsid w:val="00BA08D4"/>
    <w:rsid w:val="00BA0948"/>
    <w:rsid w:val="00BA0A11"/>
    <w:rsid w:val="00BA0F85"/>
    <w:rsid w:val="00BA1F86"/>
    <w:rsid w:val="00BA1FD4"/>
    <w:rsid w:val="00BA2AC7"/>
    <w:rsid w:val="00BA2DE5"/>
    <w:rsid w:val="00BA33B9"/>
    <w:rsid w:val="00BA3A1D"/>
    <w:rsid w:val="00BA439C"/>
    <w:rsid w:val="00BA44EB"/>
    <w:rsid w:val="00BA4C05"/>
    <w:rsid w:val="00BA511F"/>
    <w:rsid w:val="00BA5C48"/>
    <w:rsid w:val="00BA60BE"/>
    <w:rsid w:val="00BA63C4"/>
    <w:rsid w:val="00BA7F62"/>
    <w:rsid w:val="00BB087B"/>
    <w:rsid w:val="00BB1DCF"/>
    <w:rsid w:val="00BB265E"/>
    <w:rsid w:val="00BB289F"/>
    <w:rsid w:val="00BB3DEA"/>
    <w:rsid w:val="00BB3E60"/>
    <w:rsid w:val="00BB4210"/>
    <w:rsid w:val="00BB45DC"/>
    <w:rsid w:val="00BB4DF3"/>
    <w:rsid w:val="00BB50A8"/>
    <w:rsid w:val="00BB5D1F"/>
    <w:rsid w:val="00BB5DE4"/>
    <w:rsid w:val="00BB6752"/>
    <w:rsid w:val="00BB6982"/>
    <w:rsid w:val="00BB6E0D"/>
    <w:rsid w:val="00BB7373"/>
    <w:rsid w:val="00BB7A22"/>
    <w:rsid w:val="00BC1BF7"/>
    <w:rsid w:val="00BC2157"/>
    <w:rsid w:val="00BC2BF5"/>
    <w:rsid w:val="00BC3893"/>
    <w:rsid w:val="00BC488E"/>
    <w:rsid w:val="00BC4CEC"/>
    <w:rsid w:val="00BC4FE2"/>
    <w:rsid w:val="00BC5494"/>
    <w:rsid w:val="00BC5521"/>
    <w:rsid w:val="00BC5D57"/>
    <w:rsid w:val="00BC5E52"/>
    <w:rsid w:val="00BC67FC"/>
    <w:rsid w:val="00BC6AEB"/>
    <w:rsid w:val="00BD07A7"/>
    <w:rsid w:val="00BD0B64"/>
    <w:rsid w:val="00BD0E95"/>
    <w:rsid w:val="00BD108E"/>
    <w:rsid w:val="00BD16B0"/>
    <w:rsid w:val="00BD1FD6"/>
    <w:rsid w:val="00BD23BE"/>
    <w:rsid w:val="00BD2BDD"/>
    <w:rsid w:val="00BD2E29"/>
    <w:rsid w:val="00BD41F6"/>
    <w:rsid w:val="00BD4266"/>
    <w:rsid w:val="00BD48C9"/>
    <w:rsid w:val="00BD5741"/>
    <w:rsid w:val="00BD5E9B"/>
    <w:rsid w:val="00BD6105"/>
    <w:rsid w:val="00BD614A"/>
    <w:rsid w:val="00BD616A"/>
    <w:rsid w:val="00BD6A9F"/>
    <w:rsid w:val="00BD6FB1"/>
    <w:rsid w:val="00BD747B"/>
    <w:rsid w:val="00BD76A2"/>
    <w:rsid w:val="00BD7FD0"/>
    <w:rsid w:val="00BE0499"/>
    <w:rsid w:val="00BE29D9"/>
    <w:rsid w:val="00BE2DF2"/>
    <w:rsid w:val="00BE2EEE"/>
    <w:rsid w:val="00BE2FA7"/>
    <w:rsid w:val="00BE3556"/>
    <w:rsid w:val="00BE364A"/>
    <w:rsid w:val="00BE3E68"/>
    <w:rsid w:val="00BE4043"/>
    <w:rsid w:val="00BE4736"/>
    <w:rsid w:val="00BE4D9B"/>
    <w:rsid w:val="00BE56AC"/>
    <w:rsid w:val="00BE5AB4"/>
    <w:rsid w:val="00BE6AD3"/>
    <w:rsid w:val="00BE6D72"/>
    <w:rsid w:val="00BE6DD0"/>
    <w:rsid w:val="00BE7409"/>
    <w:rsid w:val="00BF03D2"/>
    <w:rsid w:val="00BF0F1D"/>
    <w:rsid w:val="00BF395E"/>
    <w:rsid w:val="00BF4192"/>
    <w:rsid w:val="00BF5040"/>
    <w:rsid w:val="00C000DD"/>
    <w:rsid w:val="00C003FB"/>
    <w:rsid w:val="00C00BC7"/>
    <w:rsid w:val="00C00D4E"/>
    <w:rsid w:val="00C01067"/>
    <w:rsid w:val="00C01270"/>
    <w:rsid w:val="00C01D34"/>
    <w:rsid w:val="00C025FE"/>
    <w:rsid w:val="00C0269F"/>
    <w:rsid w:val="00C02A56"/>
    <w:rsid w:val="00C03546"/>
    <w:rsid w:val="00C035D3"/>
    <w:rsid w:val="00C0384D"/>
    <w:rsid w:val="00C0430B"/>
    <w:rsid w:val="00C0461E"/>
    <w:rsid w:val="00C05265"/>
    <w:rsid w:val="00C05402"/>
    <w:rsid w:val="00C057FA"/>
    <w:rsid w:val="00C05919"/>
    <w:rsid w:val="00C06416"/>
    <w:rsid w:val="00C07831"/>
    <w:rsid w:val="00C07DAF"/>
    <w:rsid w:val="00C1060B"/>
    <w:rsid w:val="00C10D90"/>
    <w:rsid w:val="00C10D9D"/>
    <w:rsid w:val="00C115C2"/>
    <w:rsid w:val="00C115D7"/>
    <w:rsid w:val="00C1185D"/>
    <w:rsid w:val="00C1206F"/>
    <w:rsid w:val="00C1227C"/>
    <w:rsid w:val="00C1257C"/>
    <w:rsid w:val="00C128FC"/>
    <w:rsid w:val="00C12F4D"/>
    <w:rsid w:val="00C13F41"/>
    <w:rsid w:val="00C143C8"/>
    <w:rsid w:val="00C143EF"/>
    <w:rsid w:val="00C149CD"/>
    <w:rsid w:val="00C15E2A"/>
    <w:rsid w:val="00C1603A"/>
    <w:rsid w:val="00C160BD"/>
    <w:rsid w:val="00C16319"/>
    <w:rsid w:val="00C1671C"/>
    <w:rsid w:val="00C167F0"/>
    <w:rsid w:val="00C17BC3"/>
    <w:rsid w:val="00C20332"/>
    <w:rsid w:val="00C203DA"/>
    <w:rsid w:val="00C21104"/>
    <w:rsid w:val="00C213C2"/>
    <w:rsid w:val="00C21EEE"/>
    <w:rsid w:val="00C22CC7"/>
    <w:rsid w:val="00C233F4"/>
    <w:rsid w:val="00C23601"/>
    <w:rsid w:val="00C23837"/>
    <w:rsid w:val="00C24082"/>
    <w:rsid w:val="00C248D3"/>
    <w:rsid w:val="00C24FE9"/>
    <w:rsid w:val="00C258F3"/>
    <w:rsid w:val="00C25BFD"/>
    <w:rsid w:val="00C2699B"/>
    <w:rsid w:val="00C26EA2"/>
    <w:rsid w:val="00C279B9"/>
    <w:rsid w:val="00C30423"/>
    <w:rsid w:val="00C30431"/>
    <w:rsid w:val="00C306E6"/>
    <w:rsid w:val="00C30CAE"/>
    <w:rsid w:val="00C31804"/>
    <w:rsid w:val="00C31BE9"/>
    <w:rsid w:val="00C328CC"/>
    <w:rsid w:val="00C33A6C"/>
    <w:rsid w:val="00C34088"/>
    <w:rsid w:val="00C34690"/>
    <w:rsid w:val="00C349AE"/>
    <w:rsid w:val="00C35317"/>
    <w:rsid w:val="00C35499"/>
    <w:rsid w:val="00C359B4"/>
    <w:rsid w:val="00C36B5B"/>
    <w:rsid w:val="00C36CDC"/>
    <w:rsid w:val="00C36EF5"/>
    <w:rsid w:val="00C3703B"/>
    <w:rsid w:val="00C3707A"/>
    <w:rsid w:val="00C37B6A"/>
    <w:rsid w:val="00C409A5"/>
    <w:rsid w:val="00C40AAA"/>
    <w:rsid w:val="00C415CC"/>
    <w:rsid w:val="00C41B4F"/>
    <w:rsid w:val="00C41C6F"/>
    <w:rsid w:val="00C421AC"/>
    <w:rsid w:val="00C43855"/>
    <w:rsid w:val="00C43AF9"/>
    <w:rsid w:val="00C44CE8"/>
    <w:rsid w:val="00C4585E"/>
    <w:rsid w:val="00C4598C"/>
    <w:rsid w:val="00C45B5E"/>
    <w:rsid w:val="00C45CA8"/>
    <w:rsid w:val="00C46212"/>
    <w:rsid w:val="00C46294"/>
    <w:rsid w:val="00C46BE1"/>
    <w:rsid w:val="00C46D3B"/>
    <w:rsid w:val="00C46F97"/>
    <w:rsid w:val="00C47098"/>
    <w:rsid w:val="00C47148"/>
    <w:rsid w:val="00C50088"/>
    <w:rsid w:val="00C5037B"/>
    <w:rsid w:val="00C505C4"/>
    <w:rsid w:val="00C50A3F"/>
    <w:rsid w:val="00C51134"/>
    <w:rsid w:val="00C51238"/>
    <w:rsid w:val="00C5155A"/>
    <w:rsid w:val="00C51E6B"/>
    <w:rsid w:val="00C52561"/>
    <w:rsid w:val="00C52949"/>
    <w:rsid w:val="00C52DE3"/>
    <w:rsid w:val="00C52FCD"/>
    <w:rsid w:val="00C548D7"/>
    <w:rsid w:val="00C55DB9"/>
    <w:rsid w:val="00C5641B"/>
    <w:rsid w:val="00C5647F"/>
    <w:rsid w:val="00C56564"/>
    <w:rsid w:val="00C56A46"/>
    <w:rsid w:val="00C573A6"/>
    <w:rsid w:val="00C574EC"/>
    <w:rsid w:val="00C57792"/>
    <w:rsid w:val="00C57C15"/>
    <w:rsid w:val="00C57E87"/>
    <w:rsid w:val="00C60A76"/>
    <w:rsid w:val="00C611E0"/>
    <w:rsid w:val="00C61D95"/>
    <w:rsid w:val="00C62315"/>
    <w:rsid w:val="00C63460"/>
    <w:rsid w:val="00C634F2"/>
    <w:rsid w:val="00C63674"/>
    <w:rsid w:val="00C6383D"/>
    <w:rsid w:val="00C63EC5"/>
    <w:rsid w:val="00C646A8"/>
    <w:rsid w:val="00C6488E"/>
    <w:rsid w:val="00C6528B"/>
    <w:rsid w:val="00C6547C"/>
    <w:rsid w:val="00C65D0F"/>
    <w:rsid w:val="00C66654"/>
    <w:rsid w:val="00C66B24"/>
    <w:rsid w:val="00C66C0F"/>
    <w:rsid w:val="00C66C4E"/>
    <w:rsid w:val="00C66EAF"/>
    <w:rsid w:val="00C670F2"/>
    <w:rsid w:val="00C67A8F"/>
    <w:rsid w:val="00C70BB4"/>
    <w:rsid w:val="00C71450"/>
    <w:rsid w:val="00C71B7A"/>
    <w:rsid w:val="00C7304A"/>
    <w:rsid w:val="00C73A5F"/>
    <w:rsid w:val="00C74A66"/>
    <w:rsid w:val="00C74BE2"/>
    <w:rsid w:val="00C74FA8"/>
    <w:rsid w:val="00C754FA"/>
    <w:rsid w:val="00C75A0E"/>
    <w:rsid w:val="00C766E4"/>
    <w:rsid w:val="00C76761"/>
    <w:rsid w:val="00C76B8E"/>
    <w:rsid w:val="00C7788F"/>
    <w:rsid w:val="00C778AB"/>
    <w:rsid w:val="00C77A42"/>
    <w:rsid w:val="00C80020"/>
    <w:rsid w:val="00C802CD"/>
    <w:rsid w:val="00C807B0"/>
    <w:rsid w:val="00C80B19"/>
    <w:rsid w:val="00C818B0"/>
    <w:rsid w:val="00C81BFD"/>
    <w:rsid w:val="00C81C75"/>
    <w:rsid w:val="00C82AF8"/>
    <w:rsid w:val="00C82B15"/>
    <w:rsid w:val="00C8333C"/>
    <w:rsid w:val="00C833A5"/>
    <w:rsid w:val="00C836BA"/>
    <w:rsid w:val="00C83753"/>
    <w:rsid w:val="00C84108"/>
    <w:rsid w:val="00C84BA6"/>
    <w:rsid w:val="00C84C95"/>
    <w:rsid w:val="00C84E10"/>
    <w:rsid w:val="00C8533C"/>
    <w:rsid w:val="00C85768"/>
    <w:rsid w:val="00C85DB5"/>
    <w:rsid w:val="00C87BFD"/>
    <w:rsid w:val="00C87C62"/>
    <w:rsid w:val="00C87F6A"/>
    <w:rsid w:val="00C90740"/>
    <w:rsid w:val="00C91153"/>
    <w:rsid w:val="00C91354"/>
    <w:rsid w:val="00C91FB7"/>
    <w:rsid w:val="00C94107"/>
    <w:rsid w:val="00C94BAC"/>
    <w:rsid w:val="00C9583C"/>
    <w:rsid w:val="00C9587D"/>
    <w:rsid w:val="00C96C49"/>
    <w:rsid w:val="00C96E6B"/>
    <w:rsid w:val="00C97998"/>
    <w:rsid w:val="00CA0461"/>
    <w:rsid w:val="00CA0866"/>
    <w:rsid w:val="00CA0C12"/>
    <w:rsid w:val="00CA1656"/>
    <w:rsid w:val="00CA17C6"/>
    <w:rsid w:val="00CA28D0"/>
    <w:rsid w:val="00CA3752"/>
    <w:rsid w:val="00CA53C3"/>
    <w:rsid w:val="00CA604B"/>
    <w:rsid w:val="00CA67B3"/>
    <w:rsid w:val="00CA68D9"/>
    <w:rsid w:val="00CA6972"/>
    <w:rsid w:val="00CA73E2"/>
    <w:rsid w:val="00CA74B0"/>
    <w:rsid w:val="00CA7572"/>
    <w:rsid w:val="00CA7D71"/>
    <w:rsid w:val="00CA7F74"/>
    <w:rsid w:val="00CB015D"/>
    <w:rsid w:val="00CB031A"/>
    <w:rsid w:val="00CB1566"/>
    <w:rsid w:val="00CB1675"/>
    <w:rsid w:val="00CB16C3"/>
    <w:rsid w:val="00CB17B2"/>
    <w:rsid w:val="00CB1BB2"/>
    <w:rsid w:val="00CB2411"/>
    <w:rsid w:val="00CB24C7"/>
    <w:rsid w:val="00CB2C12"/>
    <w:rsid w:val="00CB2EFF"/>
    <w:rsid w:val="00CB3310"/>
    <w:rsid w:val="00CB3AB6"/>
    <w:rsid w:val="00CB3D5D"/>
    <w:rsid w:val="00CB3EAE"/>
    <w:rsid w:val="00CB3F64"/>
    <w:rsid w:val="00CB443F"/>
    <w:rsid w:val="00CB5194"/>
    <w:rsid w:val="00CB56C6"/>
    <w:rsid w:val="00CB5D4F"/>
    <w:rsid w:val="00CB5E7E"/>
    <w:rsid w:val="00CB6246"/>
    <w:rsid w:val="00CC071D"/>
    <w:rsid w:val="00CC1E5C"/>
    <w:rsid w:val="00CC26C0"/>
    <w:rsid w:val="00CC3160"/>
    <w:rsid w:val="00CC43CA"/>
    <w:rsid w:val="00CC4891"/>
    <w:rsid w:val="00CC4E2C"/>
    <w:rsid w:val="00CC51F5"/>
    <w:rsid w:val="00CC58ED"/>
    <w:rsid w:val="00CC5EFA"/>
    <w:rsid w:val="00CC6063"/>
    <w:rsid w:val="00CC695D"/>
    <w:rsid w:val="00CC6F2E"/>
    <w:rsid w:val="00CC778D"/>
    <w:rsid w:val="00CD0C69"/>
    <w:rsid w:val="00CD0F32"/>
    <w:rsid w:val="00CD147A"/>
    <w:rsid w:val="00CD1AE9"/>
    <w:rsid w:val="00CD218B"/>
    <w:rsid w:val="00CD2F41"/>
    <w:rsid w:val="00CD340C"/>
    <w:rsid w:val="00CD3E5B"/>
    <w:rsid w:val="00CD40E9"/>
    <w:rsid w:val="00CD5727"/>
    <w:rsid w:val="00CD5E71"/>
    <w:rsid w:val="00CD6207"/>
    <w:rsid w:val="00CD7049"/>
    <w:rsid w:val="00CE011C"/>
    <w:rsid w:val="00CE028E"/>
    <w:rsid w:val="00CE0FB7"/>
    <w:rsid w:val="00CE198A"/>
    <w:rsid w:val="00CE238B"/>
    <w:rsid w:val="00CE30D7"/>
    <w:rsid w:val="00CE31B3"/>
    <w:rsid w:val="00CE39B8"/>
    <w:rsid w:val="00CE4722"/>
    <w:rsid w:val="00CE4859"/>
    <w:rsid w:val="00CE542B"/>
    <w:rsid w:val="00CE554B"/>
    <w:rsid w:val="00CE6C8D"/>
    <w:rsid w:val="00CE71AA"/>
    <w:rsid w:val="00CE7741"/>
    <w:rsid w:val="00CF00BB"/>
    <w:rsid w:val="00CF0D1E"/>
    <w:rsid w:val="00CF116C"/>
    <w:rsid w:val="00CF1CDF"/>
    <w:rsid w:val="00CF2162"/>
    <w:rsid w:val="00CF23E4"/>
    <w:rsid w:val="00CF2ABA"/>
    <w:rsid w:val="00CF3805"/>
    <w:rsid w:val="00CF3CC7"/>
    <w:rsid w:val="00CF4344"/>
    <w:rsid w:val="00CF4A17"/>
    <w:rsid w:val="00CF4AC4"/>
    <w:rsid w:val="00CF535F"/>
    <w:rsid w:val="00CF5764"/>
    <w:rsid w:val="00CF66ED"/>
    <w:rsid w:val="00CF6962"/>
    <w:rsid w:val="00CF6D61"/>
    <w:rsid w:val="00CF72D7"/>
    <w:rsid w:val="00CF7405"/>
    <w:rsid w:val="00CF7DD8"/>
    <w:rsid w:val="00D015A4"/>
    <w:rsid w:val="00D026E4"/>
    <w:rsid w:val="00D0330D"/>
    <w:rsid w:val="00D0396B"/>
    <w:rsid w:val="00D0400E"/>
    <w:rsid w:val="00D04EA1"/>
    <w:rsid w:val="00D04EEA"/>
    <w:rsid w:val="00D04F88"/>
    <w:rsid w:val="00D05404"/>
    <w:rsid w:val="00D059D5"/>
    <w:rsid w:val="00D05A13"/>
    <w:rsid w:val="00D05AAB"/>
    <w:rsid w:val="00D0670B"/>
    <w:rsid w:val="00D069C7"/>
    <w:rsid w:val="00D072B2"/>
    <w:rsid w:val="00D1092B"/>
    <w:rsid w:val="00D10A86"/>
    <w:rsid w:val="00D1159F"/>
    <w:rsid w:val="00D11DB4"/>
    <w:rsid w:val="00D11EFA"/>
    <w:rsid w:val="00D12BAB"/>
    <w:rsid w:val="00D12FD3"/>
    <w:rsid w:val="00D1329A"/>
    <w:rsid w:val="00D13AD3"/>
    <w:rsid w:val="00D13D63"/>
    <w:rsid w:val="00D1423F"/>
    <w:rsid w:val="00D148B1"/>
    <w:rsid w:val="00D14BD9"/>
    <w:rsid w:val="00D164ED"/>
    <w:rsid w:val="00D1654F"/>
    <w:rsid w:val="00D16D74"/>
    <w:rsid w:val="00D16E59"/>
    <w:rsid w:val="00D16F77"/>
    <w:rsid w:val="00D173BF"/>
    <w:rsid w:val="00D177A0"/>
    <w:rsid w:val="00D17EF5"/>
    <w:rsid w:val="00D17FC4"/>
    <w:rsid w:val="00D20092"/>
    <w:rsid w:val="00D20FD3"/>
    <w:rsid w:val="00D2153A"/>
    <w:rsid w:val="00D21D95"/>
    <w:rsid w:val="00D22447"/>
    <w:rsid w:val="00D2267B"/>
    <w:rsid w:val="00D22DCE"/>
    <w:rsid w:val="00D22E65"/>
    <w:rsid w:val="00D22EAF"/>
    <w:rsid w:val="00D24B2F"/>
    <w:rsid w:val="00D254B0"/>
    <w:rsid w:val="00D25584"/>
    <w:rsid w:val="00D305F4"/>
    <w:rsid w:val="00D3078B"/>
    <w:rsid w:val="00D307C8"/>
    <w:rsid w:val="00D30FB2"/>
    <w:rsid w:val="00D3102D"/>
    <w:rsid w:val="00D3118E"/>
    <w:rsid w:val="00D31997"/>
    <w:rsid w:val="00D32353"/>
    <w:rsid w:val="00D32497"/>
    <w:rsid w:val="00D3262C"/>
    <w:rsid w:val="00D34BC5"/>
    <w:rsid w:val="00D3533E"/>
    <w:rsid w:val="00D35B5D"/>
    <w:rsid w:val="00D35C91"/>
    <w:rsid w:val="00D35CE9"/>
    <w:rsid w:val="00D36353"/>
    <w:rsid w:val="00D36AA7"/>
    <w:rsid w:val="00D36BA1"/>
    <w:rsid w:val="00D37157"/>
    <w:rsid w:val="00D37F07"/>
    <w:rsid w:val="00D401A7"/>
    <w:rsid w:val="00D409B3"/>
    <w:rsid w:val="00D41BB8"/>
    <w:rsid w:val="00D41C4E"/>
    <w:rsid w:val="00D42C84"/>
    <w:rsid w:val="00D4305D"/>
    <w:rsid w:val="00D4342C"/>
    <w:rsid w:val="00D44331"/>
    <w:rsid w:val="00D44BCA"/>
    <w:rsid w:val="00D44FBF"/>
    <w:rsid w:val="00D455B8"/>
    <w:rsid w:val="00D46213"/>
    <w:rsid w:val="00D464A7"/>
    <w:rsid w:val="00D500E1"/>
    <w:rsid w:val="00D50BA6"/>
    <w:rsid w:val="00D53DD6"/>
    <w:rsid w:val="00D54860"/>
    <w:rsid w:val="00D54D75"/>
    <w:rsid w:val="00D552B5"/>
    <w:rsid w:val="00D555C1"/>
    <w:rsid w:val="00D559E9"/>
    <w:rsid w:val="00D55D37"/>
    <w:rsid w:val="00D566EB"/>
    <w:rsid w:val="00D56733"/>
    <w:rsid w:val="00D5711A"/>
    <w:rsid w:val="00D57337"/>
    <w:rsid w:val="00D57B59"/>
    <w:rsid w:val="00D60132"/>
    <w:rsid w:val="00D601AC"/>
    <w:rsid w:val="00D603BA"/>
    <w:rsid w:val="00D61607"/>
    <w:rsid w:val="00D61E67"/>
    <w:rsid w:val="00D62FC9"/>
    <w:rsid w:val="00D6338F"/>
    <w:rsid w:val="00D633B5"/>
    <w:rsid w:val="00D64E4C"/>
    <w:rsid w:val="00D654B1"/>
    <w:rsid w:val="00D65D7C"/>
    <w:rsid w:val="00D66632"/>
    <w:rsid w:val="00D669C5"/>
    <w:rsid w:val="00D66B44"/>
    <w:rsid w:val="00D6752C"/>
    <w:rsid w:val="00D67892"/>
    <w:rsid w:val="00D707BC"/>
    <w:rsid w:val="00D70948"/>
    <w:rsid w:val="00D7119E"/>
    <w:rsid w:val="00D71E1F"/>
    <w:rsid w:val="00D725BB"/>
    <w:rsid w:val="00D72B76"/>
    <w:rsid w:val="00D72BAF"/>
    <w:rsid w:val="00D735D3"/>
    <w:rsid w:val="00D73879"/>
    <w:rsid w:val="00D73BF6"/>
    <w:rsid w:val="00D73CCE"/>
    <w:rsid w:val="00D73E1F"/>
    <w:rsid w:val="00D7411A"/>
    <w:rsid w:val="00D7457F"/>
    <w:rsid w:val="00D74734"/>
    <w:rsid w:val="00D74D47"/>
    <w:rsid w:val="00D75054"/>
    <w:rsid w:val="00D75E90"/>
    <w:rsid w:val="00D762A3"/>
    <w:rsid w:val="00D76383"/>
    <w:rsid w:val="00D76597"/>
    <w:rsid w:val="00D76CB7"/>
    <w:rsid w:val="00D80048"/>
    <w:rsid w:val="00D80256"/>
    <w:rsid w:val="00D81507"/>
    <w:rsid w:val="00D81C3B"/>
    <w:rsid w:val="00D8265C"/>
    <w:rsid w:val="00D82C0F"/>
    <w:rsid w:val="00D82F2C"/>
    <w:rsid w:val="00D83FB7"/>
    <w:rsid w:val="00D847EA"/>
    <w:rsid w:val="00D85656"/>
    <w:rsid w:val="00D85E5B"/>
    <w:rsid w:val="00D86C3C"/>
    <w:rsid w:val="00D8714D"/>
    <w:rsid w:val="00D878F5"/>
    <w:rsid w:val="00D90616"/>
    <w:rsid w:val="00D90B51"/>
    <w:rsid w:val="00D90C58"/>
    <w:rsid w:val="00D91630"/>
    <w:rsid w:val="00D91814"/>
    <w:rsid w:val="00D91A09"/>
    <w:rsid w:val="00D91FD7"/>
    <w:rsid w:val="00D928F6"/>
    <w:rsid w:val="00D92A98"/>
    <w:rsid w:val="00D93AF5"/>
    <w:rsid w:val="00D944A0"/>
    <w:rsid w:val="00D944A6"/>
    <w:rsid w:val="00D95A6C"/>
    <w:rsid w:val="00D95BBE"/>
    <w:rsid w:val="00D96B8F"/>
    <w:rsid w:val="00D96F6D"/>
    <w:rsid w:val="00D972FE"/>
    <w:rsid w:val="00D97421"/>
    <w:rsid w:val="00D97749"/>
    <w:rsid w:val="00D97B8A"/>
    <w:rsid w:val="00D97CE5"/>
    <w:rsid w:val="00DA0378"/>
    <w:rsid w:val="00DA0FD5"/>
    <w:rsid w:val="00DA119B"/>
    <w:rsid w:val="00DA12E4"/>
    <w:rsid w:val="00DA156C"/>
    <w:rsid w:val="00DA20A0"/>
    <w:rsid w:val="00DA22E5"/>
    <w:rsid w:val="00DA2928"/>
    <w:rsid w:val="00DA2BEE"/>
    <w:rsid w:val="00DA30FC"/>
    <w:rsid w:val="00DA33AC"/>
    <w:rsid w:val="00DA3CBD"/>
    <w:rsid w:val="00DA3EDF"/>
    <w:rsid w:val="00DA4257"/>
    <w:rsid w:val="00DA4CB7"/>
    <w:rsid w:val="00DA4CED"/>
    <w:rsid w:val="00DA4D73"/>
    <w:rsid w:val="00DA4FE4"/>
    <w:rsid w:val="00DA577A"/>
    <w:rsid w:val="00DA6162"/>
    <w:rsid w:val="00DA6563"/>
    <w:rsid w:val="00DA6EFC"/>
    <w:rsid w:val="00DA6F08"/>
    <w:rsid w:val="00DB0D64"/>
    <w:rsid w:val="00DB1C4B"/>
    <w:rsid w:val="00DB1C4D"/>
    <w:rsid w:val="00DB1D44"/>
    <w:rsid w:val="00DB37C5"/>
    <w:rsid w:val="00DB3804"/>
    <w:rsid w:val="00DB4E2E"/>
    <w:rsid w:val="00DB4F25"/>
    <w:rsid w:val="00DB5307"/>
    <w:rsid w:val="00DB554F"/>
    <w:rsid w:val="00DB56C6"/>
    <w:rsid w:val="00DB5B8F"/>
    <w:rsid w:val="00DB5BB7"/>
    <w:rsid w:val="00DB5C2A"/>
    <w:rsid w:val="00DB62E8"/>
    <w:rsid w:val="00DB6544"/>
    <w:rsid w:val="00DB65A3"/>
    <w:rsid w:val="00DB6712"/>
    <w:rsid w:val="00DB68AE"/>
    <w:rsid w:val="00DB71AE"/>
    <w:rsid w:val="00DB78FC"/>
    <w:rsid w:val="00DC0223"/>
    <w:rsid w:val="00DC1072"/>
    <w:rsid w:val="00DC1699"/>
    <w:rsid w:val="00DC1890"/>
    <w:rsid w:val="00DC36E1"/>
    <w:rsid w:val="00DC36F5"/>
    <w:rsid w:val="00DC48FB"/>
    <w:rsid w:val="00DC4BCD"/>
    <w:rsid w:val="00DC58F4"/>
    <w:rsid w:val="00DC5B93"/>
    <w:rsid w:val="00DC5BFB"/>
    <w:rsid w:val="00DC66C6"/>
    <w:rsid w:val="00DC73F2"/>
    <w:rsid w:val="00DC7CC1"/>
    <w:rsid w:val="00DD03C3"/>
    <w:rsid w:val="00DD0656"/>
    <w:rsid w:val="00DD1027"/>
    <w:rsid w:val="00DD14A0"/>
    <w:rsid w:val="00DD14DE"/>
    <w:rsid w:val="00DD1A3C"/>
    <w:rsid w:val="00DD27CE"/>
    <w:rsid w:val="00DD2805"/>
    <w:rsid w:val="00DD3BFB"/>
    <w:rsid w:val="00DD3EA6"/>
    <w:rsid w:val="00DD4BCD"/>
    <w:rsid w:val="00DD6737"/>
    <w:rsid w:val="00DD73A5"/>
    <w:rsid w:val="00DD7486"/>
    <w:rsid w:val="00DD7CF2"/>
    <w:rsid w:val="00DE1D8B"/>
    <w:rsid w:val="00DE1FEE"/>
    <w:rsid w:val="00DE28B2"/>
    <w:rsid w:val="00DE34C4"/>
    <w:rsid w:val="00DE49E1"/>
    <w:rsid w:val="00DE4A02"/>
    <w:rsid w:val="00DE5BCD"/>
    <w:rsid w:val="00DE6D55"/>
    <w:rsid w:val="00DE73F4"/>
    <w:rsid w:val="00DE7DF5"/>
    <w:rsid w:val="00DF0124"/>
    <w:rsid w:val="00DF0269"/>
    <w:rsid w:val="00DF0351"/>
    <w:rsid w:val="00DF1486"/>
    <w:rsid w:val="00DF15AD"/>
    <w:rsid w:val="00DF172C"/>
    <w:rsid w:val="00DF1DB8"/>
    <w:rsid w:val="00DF2477"/>
    <w:rsid w:val="00DF2574"/>
    <w:rsid w:val="00DF3212"/>
    <w:rsid w:val="00DF3431"/>
    <w:rsid w:val="00DF36D2"/>
    <w:rsid w:val="00DF42A7"/>
    <w:rsid w:val="00DF5286"/>
    <w:rsid w:val="00DF5CBB"/>
    <w:rsid w:val="00DF65FE"/>
    <w:rsid w:val="00DF7B95"/>
    <w:rsid w:val="00E0063A"/>
    <w:rsid w:val="00E00718"/>
    <w:rsid w:val="00E00D5E"/>
    <w:rsid w:val="00E01165"/>
    <w:rsid w:val="00E01D1F"/>
    <w:rsid w:val="00E0218D"/>
    <w:rsid w:val="00E02BB8"/>
    <w:rsid w:val="00E03A20"/>
    <w:rsid w:val="00E03F75"/>
    <w:rsid w:val="00E03FEF"/>
    <w:rsid w:val="00E043D2"/>
    <w:rsid w:val="00E046D1"/>
    <w:rsid w:val="00E0470E"/>
    <w:rsid w:val="00E04F27"/>
    <w:rsid w:val="00E05F08"/>
    <w:rsid w:val="00E06435"/>
    <w:rsid w:val="00E06A9D"/>
    <w:rsid w:val="00E07146"/>
    <w:rsid w:val="00E075F6"/>
    <w:rsid w:val="00E0783E"/>
    <w:rsid w:val="00E1023A"/>
    <w:rsid w:val="00E11D7F"/>
    <w:rsid w:val="00E120F2"/>
    <w:rsid w:val="00E1241D"/>
    <w:rsid w:val="00E1305A"/>
    <w:rsid w:val="00E14A20"/>
    <w:rsid w:val="00E1528A"/>
    <w:rsid w:val="00E15D93"/>
    <w:rsid w:val="00E15F80"/>
    <w:rsid w:val="00E1646B"/>
    <w:rsid w:val="00E16B6A"/>
    <w:rsid w:val="00E174C1"/>
    <w:rsid w:val="00E1765F"/>
    <w:rsid w:val="00E17F2F"/>
    <w:rsid w:val="00E200E4"/>
    <w:rsid w:val="00E20657"/>
    <w:rsid w:val="00E2083B"/>
    <w:rsid w:val="00E20B66"/>
    <w:rsid w:val="00E21642"/>
    <w:rsid w:val="00E21FDA"/>
    <w:rsid w:val="00E223C2"/>
    <w:rsid w:val="00E23473"/>
    <w:rsid w:val="00E23506"/>
    <w:rsid w:val="00E244E6"/>
    <w:rsid w:val="00E259C3"/>
    <w:rsid w:val="00E25BEC"/>
    <w:rsid w:val="00E25FB8"/>
    <w:rsid w:val="00E26441"/>
    <w:rsid w:val="00E26447"/>
    <w:rsid w:val="00E2674A"/>
    <w:rsid w:val="00E26C21"/>
    <w:rsid w:val="00E277CB"/>
    <w:rsid w:val="00E30E70"/>
    <w:rsid w:val="00E310E5"/>
    <w:rsid w:val="00E315FC"/>
    <w:rsid w:val="00E31D5D"/>
    <w:rsid w:val="00E32FC5"/>
    <w:rsid w:val="00E33095"/>
    <w:rsid w:val="00E3497C"/>
    <w:rsid w:val="00E34FA2"/>
    <w:rsid w:val="00E352A5"/>
    <w:rsid w:val="00E3581B"/>
    <w:rsid w:val="00E358FD"/>
    <w:rsid w:val="00E36091"/>
    <w:rsid w:val="00E366BE"/>
    <w:rsid w:val="00E36B78"/>
    <w:rsid w:val="00E36DF3"/>
    <w:rsid w:val="00E37A95"/>
    <w:rsid w:val="00E40072"/>
    <w:rsid w:val="00E40546"/>
    <w:rsid w:val="00E410F8"/>
    <w:rsid w:val="00E4110C"/>
    <w:rsid w:val="00E41555"/>
    <w:rsid w:val="00E423B1"/>
    <w:rsid w:val="00E42538"/>
    <w:rsid w:val="00E42ADE"/>
    <w:rsid w:val="00E4451F"/>
    <w:rsid w:val="00E44F56"/>
    <w:rsid w:val="00E44F68"/>
    <w:rsid w:val="00E45AA4"/>
    <w:rsid w:val="00E45E83"/>
    <w:rsid w:val="00E45F51"/>
    <w:rsid w:val="00E46810"/>
    <w:rsid w:val="00E50042"/>
    <w:rsid w:val="00E5075C"/>
    <w:rsid w:val="00E51BF5"/>
    <w:rsid w:val="00E5218C"/>
    <w:rsid w:val="00E52881"/>
    <w:rsid w:val="00E52DEB"/>
    <w:rsid w:val="00E54603"/>
    <w:rsid w:val="00E5567B"/>
    <w:rsid w:val="00E5630B"/>
    <w:rsid w:val="00E56363"/>
    <w:rsid w:val="00E5682D"/>
    <w:rsid w:val="00E60981"/>
    <w:rsid w:val="00E61176"/>
    <w:rsid w:val="00E61EC4"/>
    <w:rsid w:val="00E62151"/>
    <w:rsid w:val="00E63092"/>
    <w:rsid w:val="00E63568"/>
    <w:rsid w:val="00E65722"/>
    <w:rsid w:val="00E659BA"/>
    <w:rsid w:val="00E65AC2"/>
    <w:rsid w:val="00E65FF5"/>
    <w:rsid w:val="00E66435"/>
    <w:rsid w:val="00E667E7"/>
    <w:rsid w:val="00E66816"/>
    <w:rsid w:val="00E66F35"/>
    <w:rsid w:val="00E6785F"/>
    <w:rsid w:val="00E67BA4"/>
    <w:rsid w:val="00E7046B"/>
    <w:rsid w:val="00E70721"/>
    <w:rsid w:val="00E71988"/>
    <w:rsid w:val="00E71A63"/>
    <w:rsid w:val="00E71B6D"/>
    <w:rsid w:val="00E71E99"/>
    <w:rsid w:val="00E72601"/>
    <w:rsid w:val="00E72DDE"/>
    <w:rsid w:val="00E73070"/>
    <w:rsid w:val="00E7315F"/>
    <w:rsid w:val="00E73166"/>
    <w:rsid w:val="00E73886"/>
    <w:rsid w:val="00E738C0"/>
    <w:rsid w:val="00E73F06"/>
    <w:rsid w:val="00E74EDD"/>
    <w:rsid w:val="00E75335"/>
    <w:rsid w:val="00E753E2"/>
    <w:rsid w:val="00E75C04"/>
    <w:rsid w:val="00E762AB"/>
    <w:rsid w:val="00E768ED"/>
    <w:rsid w:val="00E76B90"/>
    <w:rsid w:val="00E773FF"/>
    <w:rsid w:val="00E77766"/>
    <w:rsid w:val="00E80108"/>
    <w:rsid w:val="00E80356"/>
    <w:rsid w:val="00E80627"/>
    <w:rsid w:val="00E81F55"/>
    <w:rsid w:val="00E85285"/>
    <w:rsid w:val="00E85322"/>
    <w:rsid w:val="00E85823"/>
    <w:rsid w:val="00E85A10"/>
    <w:rsid w:val="00E85E7A"/>
    <w:rsid w:val="00E86211"/>
    <w:rsid w:val="00E8672E"/>
    <w:rsid w:val="00E86E1E"/>
    <w:rsid w:val="00E86F68"/>
    <w:rsid w:val="00E871BD"/>
    <w:rsid w:val="00E9017E"/>
    <w:rsid w:val="00E9027A"/>
    <w:rsid w:val="00E90778"/>
    <w:rsid w:val="00E91429"/>
    <w:rsid w:val="00E914E0"/>
    <w:rsid w:val="00E9167D"/>
    <w:rsid w:val="00E916D1"/>
    <w:rsid w:val="00E922D1"/>
    <w:rsid w:val="00E92330"/>
    <w:rsid w:val="00E92467"/>
    <w:rsid w:val="00E94990"/>
    <w:rsid w:val="00E94A38"/>
    <w:rsid w:val="00E975A6"/>
    <w:rsid w:val="00EA08F9"/>
    <w:rsid w:val="00EA0A2A"/>
    <w:rsid w:val="00EA1420"/>
    <w:rsid w:val="00EA1547"/>
    <w:rsid w:val="00EA1670"/>
    <w:rsid w:val="00EA192F"/>
    <w:rsid w:val="00EA2018"/>
    <w:rsid w:val="00EA2BBA"/>
    <w:rsid w:val="00EA39BD"/>
    <w:rsid w:val="00EA41EE"/>
    <w:rsid w:val="00EA446B"/>
    <w:rsid w:val="00EA471E"/>
    <w:rsid w:val="00EA4A4D"/>
    <w:rsid w:val="00EA5BD1"/>
    <w:rsid w:val="00EA6866"/>
    <w:rsid w:val="00EA6FAE"/>
    <w:rsid w:val="00EA715D"/>
    <w:rsid w:val="00EA7742"/>
    <w:rsid w:val="00EB0509"/>
    <w:rsid w:val="00EB0522"/>
    <w:rsid w:val="00EB1A40"/>
    <w:rsid w:val="00EB2AC9"/>
    <w:rsid w:val="00EB3079"/>
    <w:rsid w:val="00EB3586"/>
    <w:rsid w:val="00EB382A"/>
    <w:rsid w:val="00EB38B1"/>
    <w:rsid w:val="00EB3CB7"/>
    <w:rsid w:val="00EB61A6"/>
    <w:rsid w:val="00EB6270"/>
    <w:rsid w:val="00EB6D70"/>
    <w:rsid w:val="00EB6DC4"/>
    <w:rsid w:val="00EB6FD5"/>
    <w:rsid w:val="00EB77BE"/>
    <w:rsid w:val="00EB7E9E"/>
    <w:rsid w:val="00EB7F5E"/>
    <w:rsid w:val="00EB7FED"/>
    <w:rsid w:val="00EC046F"/>
    <w:rsid w:val="00EC04C8"/>
    <w:rsid w:val="00EC084F"/>
    <w:rsid w:val="00EC0F6A"/>
    <w:rsid w:val="00EC11BC"/>
    <w:rsid w:val="00EC12B8"/>
    <w:rsid w:val="00EC131A"/>
    <w:rsid w:val="00EC163F"/>
    <w:rsid w:val="00EC175D"/>
    <w:rsid w:val="00EC1B2E"/>
    <w:rsid w:val="00EC21BE"/>
    <w:rsid w:val="00EC2363"/>
    <w:rsid w:val="00EC2BE0"/>
    <w:rsid w:val="00EC35C4"/>
    <w:rsid w:val="00EC3938"/>
    <w:rsid w:val="00EC405F"/>
    <w:rsid w:val="00EC4F17"/>
    <w:rsid w:val="00EC5B8D"/>
    <w:rsid w:val="00EC6232"/>
    <w:rsid w:val="00EC643A"/>
    <w:rsid w:val="00EC6695"/>
    <w:rsid w:val="00EC66CF"/>
    <w:rsid w:val="00EC6E98"/>
    <w:rsid w:val="00EC6EDD"/>
    <w:rsid w:val="00EC6FB5"/>
    <w:rsid w:val="00EC7588"/>
    <w:rsid w:val="00ED0370"/>
    <w:rsid w:val="00ED0753"/>
    <w:rsid w:val="00ED0AD0"/>
    <w:rsid w:val="00ED19F0"/>
    <w:rsid w:val="00ED2741"/>
    <w:rsid w:val="00ED306D"/>
    <w:rsid w:val="00ED38AA"/>
    <w:rsid w:val="00ED3CA8"/>
    <w:rsid w:val="00ED45DE"/>
    <w:rsid w:val="00ED4A55"/>
    <w:rsid w:val="00ED4CD3"/>
    <w:rsid w:val="00ED4EEA"/>
    <w:rsid w:val="00ED587E"/>
    <w:rsid w:val="00ED5A62"/>
    <w:rsid w:val="00ED5CD2"/>
    <w:rsid w:val="00ED5F96"/>
    <w:rsid w:val="00ED62B9"/>
    <w:rsid w:val="00ED63CF"/>
    <w:rsid w:val="00ED79F3"/>
    <w:rsid w:val="00ED7F28"/>
    <w:rsid w:val="00EE05C2"/>
    <w:rsid w:val="00EE05DC"/>
    <w:rsid w:val="00EE07BE"/>
    <w:rsid w:val="00EE0DBB"/>
    <w:rsid w:val="00EE127B"/>
    <w:rsid w:val="00EE16E7"/>
    <w:rsid w:val="00EE2049"/>
    <w:rsid w:val="00EE223A"/>
    <w:rsid w:val="00EE230F"/>
    <w:rsid w:val="00EE23C5"/>
    <w:rsid w:val="00EE245D"/>
    <w:rsid w:val="00EE2598"/>
    <w:rsid w:val="00EE36A8"/>
    <w:rsid w:val="00EE36E8"/>
    <w:rsid w:val="00EE38EC"/>
    <w:rsid w:val="00EE3EB3"/>
    <w:rsid w:val="00EE4182"/>
    <w:rsid w:val="00EE49E7"/>
    <w:rsid w:val="00EE52F2"/>
    <w:rsid w:val="00EE539C"/>
    <w:rsid w:val="00EE54B9"/>
    <w:rsid w:val="00EE5A75"/>
    <w:rsid w:val="00EE761A"/>
    <w:rsid w:val="00EE763C"/>
    <w:rsid w:val="00EE7BE0"/>
    <w:rsid w:val="00EF03ED"/>
    <w:rsid w:val="00EF1008"/>
    <w:rsid w:val="00EF1809"/>
    <w:rsid w:val="00EF1A62"/>
    <w:rsid w:val="00EF1B8E"/>
    <w:rsid w:val="00EF1E75"/>
    <w:rsid w:val="00EF3762"/>
    <w:rsid w:val="00EF3A36"/>
    <w:rsid w:val="00EF4176"/>
    <w:rsid w:val="00EF4D0E"/>
    <w:rsid w:val="00EF5F60"/>
    <w:rsid w:val="00EF5FDE"/>
    <w:rsid w:val="00EF6D14"/>
    <w:rsid w:val="00EF7085"/>
    <w:rsid w:val="00EF71BC"/>
    <w:rsid w:val="00F003A6"/>
    <w:rsid w:val="00F0116E"/>
    <w:rsid w:val="00F01986"/>
    <w:rsid w:val="00F01FFD"/>
    <w:rsid w:val="00F025EF"/>
    <w:rsid w:val="00F0318B"/>
    <w:rsid w:val="00F0373C"/>
    <w:rsid w:val="00F03B49"/>
    <w:rsid w:val="00F0423D"/>
    <w:rsid w:val="00F04E1F"/>
    <w:rsid w:val="00F05349"/>
    <w:rsid w:val="00F053F1"/>
    <w:rsid w:val="00F0540A"/>
    <w:rsid w:val="00F05481"/>
    <w:rsid w:val="00F0606C"/>
    <w:rsid w:val="00F0625A"/>
    <w:rsid w:val="00F06458"/>
    <w:rsid w:val="00F0664D"/>
    <w:rsid w:val="00F06819"/>
    <w:rsid w:val="00F070F6"/>
    <w:rsid w:val="00F076AE"/>
    <w:rsid w:val="00F07849"/>
    <w:rsid w:val="00F078CD"/>
    <w:rsid w:val="00F07E01"/>
    <w:rsid w:val="00F1095E"/>
    <w:rsid w:val="00F10DB0"/>
    <w:rsid w:val="00F11281"/>
    <w:rsid w:val="00F112E3"/>
    <w:rsid w:val="00F113C1"/>
    <w:rsid w:val="00F11505"/>
    <w:rsid w:val="00F1190A"/>
    <w:rsid w:val="00F11F5A"/>
    <w:rsid w:val="00F1204A"/>
    <w:rsid w:val="00F12B0C"/>
    <w:rsid w:val="00F1367B"/>
    <w:rsid w:val="00F13709"/>
    <w:rsid w:val="00F13823"/>
    <w:rsid w:val="00F13B10"/>
    <w:rsid w:val="00F147B2"/>
    <w:rsid w:val="00F153EA"/>
    <w:rsid w:val="00F15CD5"/>
    <w:rsid w:val="00F162ED"/>
    <w:rsid w:val="00F16393"/>
    <w:rsid w:val="00F17B83"/>
    <w:rsid w:val="00F203E8"/>
    <w:rsid w:val="00F20C42"/>
    <w:rsid w:val="00F210C8"/>
    <w:rsid w:val="00F22364"/>
    <w:rsid w:val="00F22E0D"/>
    <w:rsid w:val="00F23082"/>
    <w:rsid w:val="00F2376F"/>
    <w:rsid w:val="00F23B30"/>
    <w:rsid w:val="00F23F1C"/>
    <w:rsid w:val="00F24993"/>
    <w:rsid w:val="00F24B6C"/>
    <w:rsid w:val="00F24EC9"/>
    <w:rsid w:val="00F25C93"/>
    <w:rsid w:val="00F26491"/>
    <w:rsid w:val="00F2703D"/>
    <w:rsid w:val="00F27850"/>
    <w:rsid w:val="00F27F33"/>
    <w:rsid w:val="00F301BF"/>
    <w:rsid w:val="00F319E5"/>
    <w:rsid w:val="00F320B6"/>
    <w:rsid w:val="00F335F2"/>
    <w:rsid w:val="00F33A39"/>
    <w:rsid w:val="00F33B51"/>
    <w:rsid w:val="00F342C2"/>
    <w:rsid w:val="00F3495D"/>
    <w:rsid w:val="00F35089"/>
    <w:rsid w:val="00F35377"/>
    <w:rsid w:val="00F3674B"/>
    <w:rsid w:val="00F36D29"/>
    <w:rsid w:val="00F36D7A"/>
    <w:rsid w:val="00F36E89"/>
    <w:rsid w:val="00F36F3D"/>
    <w:rsid w:val="00F37147"/>
    <w:rsid w:val="00F372A5"/>
    <w:rsid w:val="00F373B3"/>
    <w:rsid w:val="00F40444"/>
    <w:rsid w:val="00F40AE8"/>
    <w:rsid w:val="00F4127C"/>
    <w:rsid w:val="00F41665"/>
    <w:rsid w:val="00F417D1"/>
    <w:rsid w:val="00F41D6D"/>
    <w:rsid w:val="00F41DBF"/>
    <w:rsid w:val="00F41EF2"/>
    <w:rsid w:val="00F4251B"/>
    <w:rsid w:val="00F43794"/>
    <w:rsid w:val="00F43C21"/>
    <w:rsid w:val="00F43DE6"/>
    <w:rsid w:val="00F45ABD"/>
    <w:rsid w:val="00F46AE6"/>
    <w:rsid w:val="00F47F82"/>
    <w:rsid w:val="00F50496"/>
    <w:rsid w:val="00F511B9"/>
    <w:rsid w:val="00F52BFF"/>
    <w:rsid w:val="00F537F3"/>
    <w:rsid w:val="00F53E64"/>
    <w:rsid w:val="00F54B46"/>
    <w:rsid w:val="00F54E08"/>
    <w:rsid w:val="00F55C36"/>
    <w:rsid w:val="00F56218"/>
    <w:rsid w:val="00F56613"/>
    <w:rsid w:val="00F56615"/>
    <w:rsid w:val="00F56E16"/>
    <w:rsid w:val="00F56ED6"/>
    <w:rsid w:val="00F575BC"/>
    <w:rsid w:val="00F5777E"/>
    <w:rsid w:val="00F6095B"/>
    <w:rsid w:val="00F60F00"/>
    <w:rsid w:val="00F611E8"/>
    <w:rsid w:val="00F6135C"/>
    <w:rsid w:val="00F61992"/>
    <w:rsid w:val="00F61E80"/>
    <w:rsid w:val="00F61F06"/>
    <w:rsid w:val="00F6203E"/>
    <w:rsid w:val="00F62243"/>
    <w:rsid w:val="00F6234B"/>
    <w:rsid w:val="00F629B6"/>
    <w:rsid w:val="00F629FE"/>
    <w:rsid w:val="00F62D06"/>
    <w:rsid w:val="00F63A6A"/>
    <w:rsid w:val="00F63D80"/>
    <w:rsid w:val="00F64863"/>
    <w:rsid w:val="00F64F7A"/>
    <w:rsid w:val="00F6610E"/>
    <w:rsid w:val="00F663A2"/>
    <w:rsid w:val="00F66518"/>
    <w:rsid w:val="00F671A4"/>
    <w:rsid w:val="00F6720D"/>
    <w:rsid w:val="00F712AE"/>
    <w:rsid w:val="00F71888"/>
    <w:rsid w:val="00F72563"/>
    <w:rsid w:val="00F72B88"/>
    <w:rsid w:val="00F72F12"/>
    <w:rsid w:val="00F73055"/>
    <w:rsid w:val="00F7382E"/>
    <w:rsid w:val="00F74B2F"/>
    <w:rsid w:val="00F759FB"/>
    <w:rsid w:val="00F75F98"/>
    <w:rsid w:val="00F76366"/>
    <w:rsid w:val="00F77328"/>
    <w:rsid w:val="00F7761F"/>
    <w:rsid w:val="00F77B07"/>
    <w:rsid w:val="00F80772"/>
    <w:rsid w:val="00F80D95"/>
    <w:rsid w:val="00F81C27"/>
    <w:rsid w:val="00F82439"/>
    <w:rsid w:val="00F8290A"/>
    <w:rsid w:val="00F829C9"/>
    <w:rsid w:val="00F82A69"/>
    <w:rsid w:val="00F82C8E"/>
    <w:rsid w:val="00F82D69"/>
    <w:rsid w:val="00F82E73"/>
    <w:rsid w:val="00F83082"/>
    <w:rsid w:val="00F8319A"/>
    <w:rsid w:val="00F843BC"/>
    <w:rsid w:val="00F8597D"/>
    <w:rsid w:val="00F85BA8"/>
    <w:rsid w:val="00F85E03"/>
    <w:rsid w:val="00F86193"/>
    <w:rsid w:val="00F862BB"/>
    <w:rsid w:val="00F86572"/>
    <w:rsid w:val="00F86BCC"/>
    <w:rsid w:val="00F87C8E"/>
    <w:rsid w:val="00F902C3"/>
    <w:rsid w:val="00F90479"/>
    <w:rsid w:val="00F906F0"/>
    <w:rsid w:val="00F91C46"/>
    <w:rsid w:val="00F91EDB"/>
    <w:rsid w:val="00F92176"/>
    <w:rsid w:val="00F923D4"/>
    <w:rsid w:val="00F92A39"/>
    <w:rsid w:val="00F9340B"/>
    <w:rsid w:val="00F934AF"/>
    <w:rsid w:val="00F9446C"/>
    <w:rsid w:val="00F9488E"/>
    <w:rsid w:val="00F949C7"/>
    <w:rsid w:val="00F956CF"/>
    <w:rsid w:val="00F95F1C"/>
    <w:rsid w:val="00F96533"/>
    <w:rsid w:val="00F97211"/>
    <w:rsid w:val="00F9749A"/>
    <w:rsid w:val="00F974C2"/>
    <w:rsid w:val="00F97CEF"/>
    <w:rsid w:val="00FA0D9A"/>
    <w:rsid w:val="00FA0E99"/>
    <w:rsid w:val="00FA0F4F"/>
    <w:rsid w:val="00FA0F79"/>
    <w:rsid w:val="00FA1967"/>
    <w:rsid w:val="00FA1ED8"/>
    <w:rsid w:val="00FA1FAE"/>
    <w:rsid w:val="00FA268C"/>
    <w:rsid w:val="00FA2ED0"/>
    <w:rsid w:val="00FA380D"/>
    <w:rsid w:val="00FA3976"/>
    <w:rsid w:val="00FA3BAF"/>
    <w:rsid w:val="00FA3E2E"/>
    <w:rsid w:val="00FA4345"/>
    <w:rsid w:val="00FA46F4"/>
    <w:rsid w:val="00FA5375"/>
    <w:rsid w:val="00FA5E0B"/>
    <w:rsid w:val="00FB0242"/>
    <w:rsid w:val="00FB02A9"/>
    <w:rsid w:val="00FB0557"/>
    <w:rsid w:val="00FB098E"/>
    <w:rsid w:val="00FB19C5"/>
    <w:rsid w:val="00FB1A5D"/>
    <w:rsid w:val="00FB1E16"/>
    <w:rsid w:val="00FB2EC4"/>
    <w:rsid w:val="00FB35E3"/>
    <w:rsid w:val="00FB4616"/>
    <w:rsid w:val="00FB50E0"/>
    <w:rsid w:val="00FB54FE"/>
    <w:rsid w:val="00FB566E"/>
    <w:rsid w:val="00FB5A99"/>
    <w:rsid w:val="00FB5B33"/>
    <w:rsid w:val="00FB5EFF"/>
    <w:rsid w:val="00FB67B6"/>
    <w:rsid w:val="00FB6FD6"/>
    <w:rsid w:val="00FB7094"/>
    <w:rsid w:val="00FB7740"/>
    <w:rsid w:val="00FB7BAA"/>
    <w:rsid w:val="00FB7F79"/>
    <w:rsid w:val="00FC0F4B"/>
    <w:rsid w:val="00FC185D"/>
    <w:rsid w:val="00FC1AA1"/>
    <w:rsid w:val="00FC1B55"/>
    <w:rsid w:val="00FC2C1C"/>
    <w:rsid w:val="00FC2F17"/>
    <w:rsid w:val="00FC3135"/>
    <w:rsid w:val="00FC3279"/>
    <w:rsid w:val="00FC3883"/>
    <w:rsid w:val="00FC3EF2"/>
    <w:rsid w:val="00FC4448"/>
    <w:rsid w:val="00FC46A3"/>
    <w:rsid w:val="00FC4BFB"/>
    <w:rsid w:val="00FC4D86"/>
    <w:rsid w:val="00FC6061"/>
    <w:rsid w:val="00FC69DA"/>
    <w:rsid w:val="00FC6EF0"/>
    <w:rsid w:val="00FC6FB4"/>
    <w:rsid w:val="00FC7AD4"/>
    <w:rsid w:val="00FC7AEF"/>
    <w:rsid w:val="00FD02D0"/>
    <w:rsid w:val="00FD0D20"/>
    <w:rsid w:val="00FD1277"/>
    <w:rsid w:val="00FD1362"/>
    <w:rsid w:val="00FD1DB2"/>
    <w:rsid w:val="00FD1E2A"/>
    <w:rsid w:val="00FD299F"/>
    <w:rsid w:val="00FD2C14"/>
    <w:rsid w:val="00FD31CE"/>
    <w:rsid w:val="00FD3BB7"/>
    <w:rsid w:val="00FD436C"/>
    <w:rsid w:val="00FD492C"/>
    <w:rsid w:val="00FD5996"/>
    <w:rsid w:val="00FD69EA"/>
    <w:rsid w:val="00FD6A45"/>
    <w:rsid w:val="00FD7CE0"/>
    <w:rsid w:val="00FE050C"/>
    <w:rsid w:val="00FE07CC"/>
    <w:rsid w:val="00FE0D43"/>
    <w:rsid w:val="00FE1E79"/>
    <w:rsid w:val="00FE279F"/>
    <w:rsid w:val="00FE35E5"/>
    <w:rsid w:val="00FE413F"/>
    <w:rsid w:val="00FE451D"/>
    <w:rsid w:val="00FE47A7"/>
    <w:rsid w:val="00FE58D3"/>
    <w:rsid w:val="00FE5BFC"/>
    <w:rsid w:val="00FE5E4E"/>
    <w:rsid w:val="00FE73B8"/>
    <w:rsid w:val="00FE76AA"/>
    <w:rsid w:val="00FE7E1B"/>
    <w:rsid w:val="00FF0184"/>
    <w:rsid w:val="00FF022C"/>
    <w:rsid w:val="00FF0E8B"/>
    <w:rsid w:val="00FF385A"/>
    <w:rsid w:val="00FF3C61"/>
    <w:rsid w:val="00FF4A25"/>
    <w:rsid w:val="00FF4D6B"/>
    <w:rsid w:val="00FF56A7"/>
    <w:rsid w:val="00FF6892"/>
    <w:rsid w:val="00FF6A34"/>
    <w:rsid w:val="00FF6F0E"/>
    <w:rsid w:val="00FF7ECF"/>
    <w:rsid w:val="03949B71"/>
    <w:rsid w:val="058F539D"/>
    <w:rsid w:val="060D2964"/>
    <w:rsid w:val="0613A146"/>
    <w:rsid w:val="06FFE730"/>
    <w:rsid w:val="08ADDCEE"/>
    <w:rsid w:val="08FF86A7"/>
    <w:rsid w:val="092AD06E"/>
    <w:rsid w:val="0BC0E7F7"/>
    <w:rsid w:val="0E1B7B2D"/>
    <w:rsid w:val="0F0DC61F"/>
    <w:rsid w:val="1043E986"/>
    <w:rsid w:val="10638A64"/>
    <w:rsid w:val="10E6277A"/>
    <w:rsid w:val="11FE2E06"/>
    <w:rsid w:val="13505685"/>
    <w:rsid w:val="149B539D"/>
    <w:rsid w:val="1674BC22"/>
    <w:rsid w:val="1708ED51"/>
    <w:rsid w:val="1788A634"/>
    <w:rsid w:val="184104C7"/>
    <w:rsid w:val="1AFF8FF6"/>
    <w:rsid w:val="1B538320"/>
    <w:rsid w:val="1D28E50F"/>
    <w:rsid w:val="1F8198CD"/>
    <w:rsid w:val="231D6CBB"/>
    <w:rsid w:val="250EAFEE"/>
    <w:rsid w:val="25E3F1E8"/>
    <w:rsid w:val="26360411"/>
    <w:rsid w:val="273DD9D5"/>
    <w:rsid w:val="2763DD08"/>
    <w:rsid w:val="28CE1530"/>
    <w:rsid w:val="2936400F"/>
    <w:rsid w:val="2955C661"/>
    <w:rsid w:val="2C942BC4"/>
    <w:rsid w:val="31D149C3"/>
    <w:rsid w:val="337C0850"/>
    <w:rsid w:val="33F024A5"/>
    <w:rsid w:val="3565DF9A"/>
    <w:rsid w:val="36EDAE40"/>
    <w:rsid w:val="39AE5FAE"/>
    <w:rsid w:val="3AB16C4C"/>
    <w:rsid w:val="3C92D7CA"/>
    <w:rsid w:val="3CDFDBAB"/>
    <w:rsid w:val="3F820E22"/>
    <w:rsid w:val="4672CCC2"/>
    <w:rsid w:val="4E64A306"/>
    <w:rsid w:val="4F034975"/>
    <w:rsid w:val="4F31BCFE"/>
    <w:rsid w:val="529E7F0B"/>
    <w:rsid w:val="537E04AF"/>
    <w:rsid w:val="54022374"/>
    <w:rsid w:val="54355F4E"/>
    <w:rsid w:val="5B1590E0"/>
    <w:rsid w:val="5D6F2FFD"/>
    <w:rsid w:val="5E567C9F"/>
    <w:rsid w:val="5F97340B"/>
    <w:rsid w:val="6103431D"/>
    <w:rsid w:val="6302E93F"/>
    <w:rsid w:val="65D1C95B"/>
    <w:rsid w:val="6661511B"/>
    <w:rsid w:val="68702E6F"/>
    <w:rsid w:val="68CF9E1E"/>
    <w:rsid w:val="693D53AB"/>
    <w:rsid w:val="6CDFD587"/>
    <w:rsid w:val="76213D40"/>
    <w:rsid w:val="788DC342"/>
    <w:rsid w:val="78DC9F26"/>
    <w:rsid w:val="797E9EB5"/>
    <w:rsid w:val="7AD98E97"/>
    <w:rsid w:val="7B0BE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17CE2"/>
  <w15:docId w15:val="{40131C6C-FAB3-40E6-B76B-F88FCBC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color w:val="002E7C" w:themeColor="text1"/>
        <w:lang w:val="en-AU" w:eastAsia="en-US" w:bidi="ar-SA"/>
      </w:rPr>
    </w:rPrDefault>
    <w:pPrDefault>
      <w:pPr>
        <w:spacing w:before="120"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2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2" w:unhideWhenUsed="1" w:qFormat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/>
    <w:lsdException w:name="List Bullet 4" w:semiHidden="1" w:uiPriority="2" w:unhideWhenUsed="1"/>
    <w:lsdException w:name="List Bullet 5" w:semiHidden="1" w:uiPriority="2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iPriority="2" w:unhideWhenUsed="1"/>
    <w:lsdException w:name="List Number 5" w:semiHidden="1" w:uiPriority="2" w:unhideWhenUsed="1"/>
    <w:lsdException w:name="Title" w:uiPriority="14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" w:qFormat="1"/>
    <w:lsdException w:name="Salutation" w:semiHidden="1" w:unhideWhenUsed="1"/>
    <w:lsdException w:name="Date" w:semiHidden="1" w:uiPriority="16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6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0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09D"/>
  </w:style>
  <w:style w:type="paragraph" w:styleId="Heading1">
    <w:name w:val="heading 1"/>
    <w:basedOn w:val="Normal"/>
    <w:next w:val="Normal"/>
    <w:link w:val="Heading1Char"/>
    <w:uiPriority w:val="9"/>
    <w:qFormat/>
    <w:rsid w:val="00B12CF2"/>
    <w:pPr>
      <w:keepNext/>
      <w:keepLines/>
      <w:numPr>
        <w:numId w:val="4"/>
      </w:numPr>
      <w:pBdr>
        <w:top w:val="single" w:sz="36" w:space="4" w:color="00B4D4" w:themeColor="accent2"/>
      </w:pBdr>
      <w:spacing w:before="360" w:after="240"/>
      <w:contextualSpacing/>
      <w:outlineLvl w:val="0"/>
    </w:pPr>
    <w:rPr>
      <w:rFonts w:asciiTheme="majorHAnsi" w:hAnsiTheme="majorHAns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2CF2"/>
    <w:pPr>
      <w:keepNext/>
      <w:keepLines/>
      <w:numPr>
        <w:ilvl w:val="1"/>
        <w:numId w:val="4"/>
      </w:numPr>
      <w:spacing w:before="240"/>
      <w:contextualSpacing/>
      <w:outlineLvl w:val="1"/>
    </w:pPr>
    <w:rPr>
      <w:rFonts w:asciiTheme="majorHAnsi" w:hAnsiTheme="majorHAnsi"/>
      <w:sz w:val="26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911F8D"/>
    <w:pPr>
      <w:keepNext/>
      <w:keepLines/>
      <w:numPr>
        <w:ilvl w:val="2"/>
        <w:numId w:val="4"/>
      </w:numPr>
      <w:spacing w:before="240"/>
      <w:contextualSpacing/>
      <w:outlineLvl w:val="2"/>
    </w:pPr>
    <w:rPr>
      <w:rFonts w:asciiTheme="majorHAnsi" w:hAnsiTheme="majorHAnsi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B12CF2"/>
    <w:pPr>
      <w:keepNext/>
      <w:keepLines/>
      <w:numPr>
        <w:ilvl w:val="3"/>
        <w:numId w:val="4"/>
      </w:numPr>
      <w:spacing w:before="240"/>
      <w:contextualSpacing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qFormat/>
    <w:rsid w:val="00B12CF2"/>
    <w:pPr>
      <w:keepNext/>
      <w:keepLines/>
      <w:numPr>
        <w:ilvl w:val="4"/>
        <w:numId w:val="4"/>
      </w:numPr>
      <w:spacing w:before="200"/>
      <w:contextualSpacing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qFormat/>
    <w:rsid w:val="00B12CF2"/>
    <w:pPr>
      <w:keepNext/>
      <w:keepLines/>
      <w:numPr>
        <w:ilvl w:val="5"/>
        <w:numId w:val="4"/>
      </w:numPr>
      <w:spacing w:before="160"/>
      <w:contextualSpacing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A697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5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7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0043B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7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3B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12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uiPriority w:val="15"/>
    <w:qFormat/>
    <w:rsid w:val="00B12CF2"/>
    <w:pPr>
      <w:spacing w:before="0" w:after="360"/>
      <w:contextualSpacing/>
    </w:pPr>
    <w:rPr>
      <w:sz w:val="40"/>
    </w:rPr>
  </w:style>
  <w:style w:type="character" w:customStyle="1" w:styleId="SubtitleChar">
    <w:name w:val="Subtitle Char"/>
    <w:basedOn w:val="DefaultParagraphFont"/>
    <w:link w:val="Subtitle"/>
    <w:uiPriority w:val="15"/>
    <w:rsid w:val="00B12CF2"/>
    <w:rPr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C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CF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CF2"/>
    <w:pPr>
      <w:tabs>
        <w:tab w:val="center" w:pos="4513"/>
        <w:tab w:val="right" w:pos="9026"/>
      </w:tabs>
      <w:spacing w:before="0" w:after="720"/>
      <w:ind w:right="-40"/>
      <w:contextualSpacing/>
      <w:jc w:val="right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12CF2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B12CF2"/>
    <w:pPr>
      <w:tabs>
        <w:tab w:val="center" w:pos="4513"/>
        <w:tab w:val="right" w:pos="9026"/>
      </w:tabs>
      <w:spacing w:before="360" w:after="0"/>
      <w:contextualSpacing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12CF2"/>
    <w:rPr>
      <w:sz w:val="16"/>
    </w:rPr>
  </w:style>
  <w:style w:type="paragraph" w:styleId="Title">
    <w:name w:val="Title"/>
    <w:basedOn w:val="Normal"/>
    <w:link w:val="TitleChar"/>
    <w:uiPriority w:val="14"/>
    <w:rsid w:val="00B12CF2"/>
    <w:pPr>
      <w:spacing w:before="0" w:after="0" w:line="560" w:lineRule="exact"/>
    </w:pPr>
    <w:rPr>
      <w:rFonts w:asciiTheme="majorHAnsi" w:hAnsiTheme="majorHAnsi"/>
      <w:caps/>
      <w:color w:val="0044B4" w:themeColor="accent1"/>
      <w:sz w:val="60"/>
      <w:szCs w:val="82"/>
    </w:rPr>
  </w:style>
  <w:style w:type="character" w:customStyle="1" w:styleId="TitleChar">
    <w:name w:val="Title Char"/>
    <w:basedOn w:val="DefaultParagraphFont"/>
    <w:link w:val="Title"/>
    <w:uiPriority w:val="14"/>
    <w:rsid w:val="00B12CF2"/>
    <w:rPr>
      <w:rFonts w:asciiTheme="majorHAnsi" w:hAnsiTheme="majorHAnsi"/>
      <w:caps/>
      <w:color w:val="0044B4" w:themeColor="accent1"/>
      <w:sz w:val="60"/>
      <w:szCs w:val="82"/>
    </w:rPr>
  </w:style>
  <w:style w:type="paragraph" w:customStyle="1" w:styleId="Address">
    <w:name w:val="Address"/>
    <w:basedOn w:val="Normal"/>
    <w:semiHidden/>
    <w:rsid w:val="00B12CF2"/>
    <w:pPr>
      <w:spacing w:before="0" w:after="0"/>
    </w:pPr>
    <w:rPr>
      <w:b/>
      <w:color w:val="0044B4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12CF2"/>
    <w:rPr>
      <w:rFonts w:asciiTheme="majorHAnsi" w:hAnsiTheme="majorHAns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12CF2"/>
    <w:rPr>
      <w:rFonts w:asciiTheme="majorHAnsi" w:hAnsiTheme="majorHAnsi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11F8D"/>
    <w:rPr>
      <w:rFonts w:asciiTheme="majorHAnsi" w:hAnsiTheme="majorHAnsi"/>
      <w:b/>
      <w:sz w:val="22"/>
      <w:szCs w:val="22"/>
    </w:rPr>
  </w:style>
  <w:style w:type="paragraph" w:styleId="TOCHeading">
    <w:name w:val="TOC Heading"/>
    <w:next w:val="Normal"/>
    <w:uiPriority w:val="39"/>
    <w:qFormat/>
    <w:rsid w:val="00B12CF2"/>
    <w:pPr>
      <w:spacing w:before="0" w:after="360"/>
    </w:pPr>
    <w:rPr>
      <w:rFonts w:asciiTheme="majorHAnsi" w:eastAsiaTheme="majorEastAsia" w:hAnsiTheme="majorHAnsi" w:cstheme="majorBidi"/>
      <w:bCs/>
      <w:sz w:val="28"/>
      <w:szCs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B12CF2"/>
    <w:rPr>
      <w:vertAlign w:val="superscript"/>
    </w:rPr>
  </w:style>
  <w:style w:type="paragraph" w:styleId="FootnoteText">
    <w:name w:val="footnote text"/>
    <w:basedOn w:val="Normal"/>
    <w:link w:val="FootnoteTextChar"/>
    <w:uiPriority w:val="19"/>
    <w:rsid w:val="00B12CF2"/>
    <w:pPr>
      <w:spacing w:before="0"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19"/>
    <w:rsid w:val="00B12CF2"/>
    <w:rPr>
      <w:sz w:val="16"/>
    </w:rPr>
  </w:style>
  <w:style w:type="character" w:styleId="Hyperlink">
    <w:name w:val="Hyperlink"/>
    <w:basedOn w:val="DefaultParagraphFont"/>
    <w:uiPriority w:val="99"/>
    <w:unhideWhenUsed/>
    <w:rsid w:val="00B12CF2"/>
    <w:rPr>
      <w:color w:val="002E7C" w:themeColor="text1"/>
      <w:u w:val="single"/>
    </w:rPr>
  </w:style>
  <w:style w:type="paragraph" w:styleId="ListBullet">
    <w:name w:val="List Bullet"/>
    <w:basedOn w:val="Normal"/>
    <w:uiPriority w:val="2"/>
    <w:qFormat/>
    <w:rsid w:val="00B12CF2"/>
    <w:pPr>
      <w:numPr>
        <w:numId w:val="1"/>
      </w:numPr>
      <w:spacing w:after="0"/>
    </w:pPr>
    <w:rPr>
      <w:rFonts w:eastAsia="Times New Roman"/>
      <w:lang w:eastAsia="en-AU"/>
    </w:rPr>
  </w:style>
  <w:style w:type="paragraph" w:styleId="ListNumber">
    <w:name w:val="List Number"/>
    <w:basedOn w:val="Normal"/>
    <w:uiPriority w:val="2"/>
    <w:qFormat/>
    <w:rsid w:val="00B12CF2"/>
    <w:pPr>
      <w:numPr>
        <w:numId w:val="2"/>
      </w:numPr>
      <w:spacing w:after="0"/>
    </w:pPr>
    <w:rPr>
      <w:rFonts w:eastAsia="Times New Roman"/>
      <w:lang w:eastAsia="en-AU"/>
    </w:rPr>
  </w:style>
  <w:style w:type="paragraph" w:customStyle="1" w:styleId="LargeTitle">
    <w:name w:val="Large Title"/>
    <w:basedOn w:val="Title"/>
    <w:uiPriority w:val="14"/>
    <w:rsid w:val="00B12CF2"/>
    <w:pPr>
      <w:spacing w:after="360" w:line="192" w:lineRule="auto"/>
      <w:contextualSpacing/>
    </w:pPr>
    <w:rPr>
      <w:caps w:val="0"/>
      <w:sz w:val="88"/>
      <w:szCs w:val="88"/>
    </w:rPr>
  </w:style>
  <w:style w:type="paragraph" w:styleId="TOC1">
    <w:name w:val="toc 1"/>
    <w:basedOn w:val="Normal"/>
    <w:next w:val="Normal"/>
    <w:autoRedefine/>
    <w:uiPriority w:val="39"/>
    <w:rsid w:val="00B12CF2"/>
    <w:pPr>
      <w:spacing w:before="240"/>
    </w:pPr>
  </w:style>
  <w:style w:type="table" w:styleId="LightShading-Accent1">
    <w:name w:val="Light Shading Accent 1"/>
    <w:basedOn w:val="TableNormal"/>
    <w:uiPriority w:val="60"/>
    <w:rsid w:val="00B12CF2"/>
    <w:rPr>
      <w:color w:val="003286" w:themeColor="accent1" w:themeShade="BF"/>
    </w:rPr>
    <w:tblPr>
      <w:tblStyleRowBandSize w:val="1"/>
      <w:tblStyleColBandSize w:val="1"/>
      <w:tblBorders>
        <w:top w:val="single" w:sz="8" w:space="0" w:color="0044B4" w:themeColor="accent1"/>
        <w:bottom w:val="single" w:sz="8" w:space="0" w:color="0044B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4B4" w:themeColor="accent1"/>
          <w:left w:val="nil"/>
          <w:bottom w:val="single" w:sz="8" w:space="0" w:color="0044B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4B4" w:themeColor="accent1"/>
          <w:left w:val="nil"/>
          <w:bottom w:val="single" w:sz="8" w:space="0" w:color="0044B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CC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CCFF" w:themeFill="accent1" w:themeFillTint="3F"/>
      </w:tcPr>
    </w:tblStylePr>
  </w:style>
  <w:style w:type="table" w:styleId="MediumShading2">
    <w:name w:val="Medium Shading 2"/>
    <w:basedOn w:val="TableNormal"/>
    <w:uiPriority w:val="64"/>
    <w:rsid w:val="00B12CF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E7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E7C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E7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12CF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4B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4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44B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rsid w:val="00B12CF2"/>
    <w:pPr>
      <w:ind w:left="221"/>
    </w:pPr>
  </w:style>
  <w:style w:type="paragraph" w:styleId="ListBullet2">
    <w:name w:val="List Bullet 2"/>
    <w:basedOn w:val="Normal"/>
    <w:uiPriority w:val="2"/>
    <w:semiHidden/>
    <w:qFormat/>
    <w:rsid w:val="00B12CF2"/>
    <w:pPr>
      <w:numPr>
        <w:ilvl w:val="1"/>
        <w:numId w:val="1"/>
      </w:numPr>
      <w:spacing w:after="0"/>
    </w:pPr>
    <w:rPr>
      <w:rFonts w:eastAsia="Times New Roman"/>
      <w:lang w:eastAsia="en-AU"/>
    </w:rPr>
  </w:style>
  <w:style w:type="paragraph" w:customStyle="1" w:styleId="NumberH1">
    <w:name w:val="Number H1"/>
    <w:basedOn w:val="Heading1"/>
    <w:next w:val="Normal"/>
    <w:uiPriority w:val="10"/>
    <w:rsid w:val="00B12CF2"/>
    <w:pPr>
      <w:numPr>
        <w:numId w:val="3"/>
      </w:numPr>
    </w:pPr>
  </w:style>
  <w:style w:type="paragraph" w:styleId="ListBullet3">
    <w:name w:val="List Bullet 3"/>
    <w:basedOn w:val="Normal"/>
    <w:uiPriority w:val="2"/>
    <w:semiHidden/>
    <w:rsid w:val="00B12CF2"/>
    <w:pPr>
      <w:numPr>
        <w:ilvl w:val="2"/>
        <w:numId w:val="1"/>
      </w:numPr>
      <w:spacing w:after="0"/>
    </w:pPr>
    <w:rPr>
      <w:rFonts w:eastAsia="Times New Roman"/>
      <w:lang w:eastAsia="en-AU"/>
    </w:rPr>
  </w:style>
  <w:style w:type="paragraph" w:styleId="ListBullet4">
    <w:name w:val="List Bullet 4"/>
    <w:basedOn w:val="Normal"/>
    <w:uiPriority w:val="2"/>
    <w:semiHidden/>
    <w:rsid w:val="00B12CF2"/>
    <w:pPr>
      <w:numPr>
        <w:ilvl w:val="3"/>
        <w:numId w:val="1"/>
      </w:numPr>
      <w:spacing w:after="0"/>
    </w:pPr>
    <w:rPr>
      <w:rFonts w:eastAsia="Times New Roman"/>
      <w:lang w:eastAsia="en-AU"/>
    </w:rPr>
  </w:style>
  <w:style w:type="paragraph" w:styleId="ListBullet5">
    <w:name w:val="List Bullet 5"/>
    <w:basedOn w:val="Normal"/>
    <w:uiPriority w:val="2"/>
    <w:semiHidden/>
    <w:rsid w:val="00B12CF2"/>
    <w:pPr>
      <w:spacing w:after="0"/>
    </w:pPr>
    <w:rPr>
      <w:rFonts w:eastAsia="Times New Roman"/>
      <w:lang w:eastAsia="en-AU"/>
    </w:rPr>
  </w:style>
  <w:style w:type="paragraph" w:styleId="ListNumber2">
    <w:name w:val="List Number 2"/>
    <w:basedOn w:val="Normal"/>
    <w:uiPriority w:val="2"/>
    <w:semiHidden/>
    <w:rsid w:val="00B12CF2"/>
    <w:pPr>
      <w:numPr>
        <w:ilvl w:val="1"/>
        <w:numId w:val="2"/>
      </w:numPr>
      <w:spacing w:after="0"/>
    </w:pPr>
    <w:rPr>
      <w:rFonts w:eastAsia="Times New Roman"/>
      <w:lang w:eastAsia="en-AU"/>
    </w:rPr>
  </w:style>
  <w:style w:type="paragraph" w:styleId="ListNumber3">
    <w:name w:val="List Number 3"/>
    <w:basedOn w:val="Normal"/>
    <w:uiPriority w:val="2"/>
    <w:semiHidden/>
    <w:rsid w:val="00B12CF2"/>
    <w:pPr>
      <w:numPr>
        <w:ilvl w:val="2"/>
        <w:numId w:val="2"/>
      </w:numPr>
      <w:spacing w:after="0"/>
    </w:pPr>
    <w:rPr>
      <w:rFonts w:eastAsia="Times New Roman"/>
      <w:lang w:eastAsia="en-AU"/>
    </w:rPr>
  </w:style>
  <w:style w:type="paragraph" w:styleId="ListNumber4">
    <w:name w:val="List Number 4"/>
    <w:basedOn w:val="Normal"/>
    <w:uiPriority w:val="2"/>
    <w:semiHidden/>
    <w:rsid w:val="00B12CF2"/>
    <w:pPr>
      <w:numPr>
        <w:ilvl w:val="3"/>
        <w:numId w:val="2"/>
      </w:numPr>
      <w:spacing w:after="0"/>
    </w:pPr>
    <w:rPr>
      <w:rFonts w:eastAsia="Times New Roman"/>
      <w:lang w:eastAsia="en-AU"/>
    </w:rPr>
  </w:style>
  <w:style w:type="paragraph" w:styleId="ListNumber5">
    <w:name w:val="List Number 5"/>
    <w:basedOn w:val="Normal"/>
    <w:uiPriority w:val="2"/>
    <w:semiHidden/>
    <w:rsid w:val="00B12CF2"/>
    <w:pPr>
      <w:spacing w:after="0"/>
    </w:pPr>
    <w:rPr>
      <w:rFonts w:eastAsia="Times New Roman"/>
      <w:lang w:eastAsia="en-AU"/>
    </w:rPr>
  </w:style>
  <w:style w:type="paragraph" w:styleId="List">
    <w:name w:val="List"/>
    <w:aliases w:val="List Letter"/>
    <w:basedOn w:val="Normal"/>
    <w:uiPriority w:val="2"/>
    <w:qFormat/>
    <w:rsid w:val="00B12CF2"/>
    <w:pPr>
      <w:spacing w:after="0"/>
    </w:pPr>
    <w:rPr>
      <w:rFonts w:eastAsia="Times New Roman"/>
      <w:lang w:eastAsia="en-AU"/>
    </w:rPr>
  </w:style>
  <w:style w:type="table" w:styleId="LightList-Accent6">
    <w:name w:val="Light List Accent 6"/>
    <w:aliases w:val="Front page table"/>
    <w:basedOn w:val="TableNormal"/>
    <w:uiPriority w:val="61"/>
    <w:rsid w:val="00B12CF2"/>
    <w:pPr>
      <w:spacing w:before="0" w:after="0"/>
      <w:jc w:val="center"/>
    </w:pPr>
    <w:rPr>
      <w:rFonts w:ascii="Arial Narrow" w:eastAsia="Times New Roman" w:hAnsi="Arial Narrow"/>
      <w:color w:val="auto"/>
      <w:lang w:eastAsia="en-AU"/>
    </w:rPr>
    <w:tblPr>
      <w:tblStyleRowBandSize w:val="1"/>
      <w:tblStyleColBandSize w:val="1"/>
      <w:tblInd w:w="113" w:type="dxa"/>
      <w:tblBorders>
        <w:top w:val="single" w:sz="4" w:space="0" w:color="FFCF92" w:themeColor="accent4" w:themeTint="66"/>
        <w:left w:val="single" w:sz="4" w:space="0" w:color="FFCF92" w:themeColor="accent4" w:themeTint="66"/>
        <w:bottom w:val="single" w:sz="4" w:space="0" w:color="FFCF92" w:themeColor="accent4" w:themeTint="66"/>
        <w:right w:val="single" w:sz="4" w:space="0" w:color="FFCF92" w:themeColor="accent4" w:themeTint="66"/>
        <w:insideH w:val="single" w:sz="4" w:space="0" w:color="FFCF92" w:themeColor="accent4" w:themeTint="66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002E7C" w:themeColor="text1"/>
      </w:rPr>
      <w:tblPr/>
      <w:tcPr>
        <w:shd w:val="clear" w:color="auto" w:fill="FFCF92" w:themeFill="accent4" w:themeFillTint="6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269C3" w:themeColor="accent6"/>
          <w:left w:val="single" w:sz="8" w:space="0" w:color="3269C3" w:themeColor="accent6"/>
          <w:bottom w:val="single" w:sz="8" w:space="0" w:color="3269C3" w:themeColor="accent6"/>
          <w:right w:val="single" w:sz="8" w:space="0" w:color="3269C3" w:themeColor="accent6"/>
        </w:tcBorders>
      </w:tcPr>
    </w:tblStylePr>
    <w:tblStylePr w:type="firstCol">
      <w:pPr>
        <w:jc w:val="left"/>
      </w:pPr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269C3" w:themeColor="accent6"/>
          <w:left w:val="single" w:sz="8" w:space="0" w:color="3269C3" w:themeColor="accent6"/>
          <w:bottom w:val="single" w:sz="8" w:space="0" w:color="3269C3" w:themeColor="accent6"/>
          <w:right w:val="single" w:sz="8" w:space="0" w:color="3269C3" w:themeColor="accent6"/>
        </w:tcBorders>
      </w:tcPr>
    </w:tblStylePr>
    <w:tblStylePr w:type="band1Horz">
      <w:tblPr/>
      <w:tcPr>
        <w:tcBorders>
          <w:top w:val="single" w:sz="8" w:space="0" w:color="3269C3" w:themeColor="accent6"/>
          <w:left w:val="single" w:sz="8" w:space="0" w:color="3269C3" w:themeColor="accent6"/>
          <w:bottom w:val="single" w:sz="8" w:space="0" w:color="3269C3" w:themeColor="accent6"/>
          <w:right w:val="single" w:sz="8" w:space="0" w:color="3269C3" w:themeColor="accent6"/>
        </w:tcBorders>
      </w:tcPr>
    </w:tblStylePr>
  </w:style>
  <w:style w:type="paragraph" w:customStyle="1" w:styleId="NumberH2">
    <w:name w:val="Number H2"/>
    <w:basedOn w:val="Heading2"/>
    <w:next w:val="Normal"/>
    <w:uiPriority w:val="10"/>
    <w:rsid w:val="00B12CF2"/>
    <w:pPr>
      <w:numPr>
        <w:numId w:val="3"/>
      </w:numPr>
    </w:pPr>
  </w:style>
  <w:style w:type="paragraph" w:styleId="Caption">
    <w:name w:val="caption"/>
    <w:aliases w:val="Table Heading"/>
    <w:basedOn w:val="Normal"/>
    <w:next w:val="Normal"/>
    <w:uiPriority w:val="12"/>
    <w:qFormat/>
    <w:rsid w:val="00B12CF2"/>
    <w:pPr>
      <w:keepNext/>
      <w:keepLines/>
      <w:spacing w:before="200"/>
      <w:contextualSpacing/>
    </w:pPr>
    <w:rPr>
      <w:b/>
      <w:iCs/>
      <w:sz w:val="18"/>
      <w:szCs w:val="18"/>
    </w:rPr>
  </w:style>
  <w:style w:type="paragraph" w:customStyle="1" w:styleId="NumberH3">
    <w:name w:val="Number H3"/>
    <w:basedOn w:val="Heading3"/>
    <w:next w:val="Normal"/>
    <w:uiPriority w:val="10"/>
    <w:rsid w:val="00B12CF2"/>
  </w:style>
  <w:style w:type="paragraph" w:styleId="Quote">
    <w:name w:val="Quote"/>
    <w:basedOn w:val="Normal"/>
    <w:next w:val="Normal"/>
    <w:link w:val="QuoteChar"/>
    <w:uiPriority w:val="16"/>
    <w:qFormat/>
    <w:rsid w:val="00B12CF2"/>
    <w:pPr>
      <w:pBdr>
        <w:top w:val="single" w:sz="4" w:space="10" w:color="00B4D4" w:themeColor="accent2"/>
        <w:bottom w:val="single" w:sz="4" w:space="10" w:color="00B4D4" w:themeColor="accent2"/>
      </w:pBdr>
      <w:spacing w:before="360" w:after="360"/>
      <w:jc w:val="center"/>
    </w:pPr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B12CF2"/>
    <w:pPr>
      <w:ind w:left="442"/>
    </w:pPr>
  </w:style>
  <w:style w:type="table" w:styleId="GridTable3">
    <w:name w:val="Grid Table 3"/>
    <w:basedOn w:val="TableNormal"/>
    <w:uiPriority w:val="48"/>
    <w:rsid w:val="00B12CF2"/>
    <w:tblPr>
      <w:tblStyleRowBandSize w:val="1"/>
      <w:tblStyleColBandSize w:val="1"/>
      <w:tblBorders>
        <w:top w:val="single" w:sz="4" w:space="0" w:color="176CFF" w:themeColor="text1" w:themeTint="99"/>
        <w:left w:val="single" w:sz="4" w:space="0" w:color="176CFF" w:themeColor="text1" w:themeTint="99"/>
        <w:bottom w:val="single" w:sz="4" w:space="0" w:color="176CFF" w:themeColor="text1" w:themeTint="99"/>
        <w:right w:val="single" w:sz="4" w:space="0" w:color="176CFF" w:themeColor="text1" w:themeTint="99"/>
        <w:insideH w:val="single" w:sz="4" w:space="0" w:color="176CFF" w:themeColor="text1" w:themeTint="99"/>
        <w:insideV w:val="single" w:sz="4" w:space="0" w:color="176CFF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CEFF" w:themeFill="text1" w:themeFillTint="33"/>
      </w:tcPr>
    </w:tblStylePr>
    <w:tblStylePr w:type="band1Horz">
      <w:tblPr/>
      <w:tcPr>
        <w:shd w:val="clear" w:color="auto" w:fill="B1CEFF" w:themeFill="text1" w:themeFillTint="33"/>
      </w:tcPr>
    </w:tblStylePr>
    <w:tblStylePr w:type="neCell">
      <w:tblPr/>
      <w:tcPr>
        <w:tcBorders>
          <w:bottom w:val="single" w:sz="4" w:space="0" w:color="176CFF" w:themeColor="text1" w:themeTint="99"/>
        </w:tcBorders>
      </w:tcPr>
    </w:tblStylePr>
    <w:tblStylePr w:type="nwCell">
      <w:tblPr/>
      <w:tcPr>
        <w:tcBorders>
          <w:bottom w:val="single" w:sz="4" w:space="0" w:color="176CFF" w:themeColor="text1" w:themeTint="99"/>
        </w:tcBorders>
      </w:tcPr>
    </w:tblStylePr>
    <w:tblStylePr w:type="seCell">
      <w:tblPr/>
      <w:tcPr>
        <w:tcBorders>
          <w:top w:val="single" w:sz="4" w:space="0" w:color="176CFF" w:themeColor="text1" w:themeTint="99"/>
        </w:tcBorders>
      </w:tcPr>
    </w:tblStylePr>
    <w:tblStylePr w:type="swCell">
      <w:tblPr/>
      <w:tcPr>
        <w:tcBorders>
          <w:top w:val="single" w:sz="4" w:space="0" w:color="176CFF" w:themeColor="text1" w:themeTint="99"/>
        </w:tcBorders>
      </w:tcPr>
    </w:tblStylePr>
  </w:style>
  <w:style w:type="table" w:styleId="ListTable2">
    <w:name w:val="List Table 2"/>
    <w:basedOn w:val="TableNormal"/>
    <w:uiPriority w:val="47"/>
    <w:rsid w:val="00B12CF2"/>
    <w:tblPr>
      <w:tblStyleRowBandSize w:val="1"/>
      <w:tblStyleColBandSize w:val="1"/>
      <w:tblBorders>
        <w:top w:val="single" w:sz="4" w:space="0" w:color="176CFF" w:themeColor="text1" w:themeTint="99"/>
        <w:bottom w:val="single" w:sz="4" w:space="0" w:color="176CFF" w:themeColor="text1" w:themeTint="99"/>
        <w:insideH w:val="single" w:sz="4" w:space="0" w:color="176C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CEFF" w:themeFill="text1" w:themeFillTint="33"/>
      </w:tcPr>
    </w:tblStylePr>
    <w:tblStylePr w:type="band1Horz">
      <w:tblPr/>
      <w:tcPr>
        <w:shd w:val="clear" w:color="auto" w:fill="B1CEFF" w:themeFill="text1" w:themeFillTint="33"/>
      </w:tcPr>
    </w:tblStylePr>
  </w:style>
  <w:style w:type="table" w:styleId="ListTable2-Accent4">
    <w:name w:val="List Table 2 Accent 4"/>
    <w:basedOn w:val="TableNormal"/>
    <w:uiPriority w:val="47"/>
    <w:rsid w:val="00B12CF2"/>
    <w:tblPr>
      <w:tblStyleRowBandSize w:val="1"/>
      <w:tblStyleColBandSize w:val="1"/>
      <w:tblBorders>
        <w:top w:val="single" w:sz="4" w:space="0" w:color="FFB75B" w:themeColor="accent4" w:themeTint="99"/>
        <w:bottom w:val="single" w:sz="4" w:space="0" w:color="FFB75B" w:themeColor="accent4" w:themeTint="99"/>
        <w:insideH w:val="single" w:sz="4" w:space="0" w:color="FFB75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8" w:themeFill="accent4" w:themeFillTint="33"/>
      </w:tcPr>
    </w:tblStylePr>
    <w:tblStylePr w:type="band1Horz">
      <w:tblPr/>
      <w:tcPr>
        <w:shd w:val="clear" w:color="auto" w:fill="FFE7C8" w:themeFill="accent4" w:themeFillTint="33"/>
      </w:tcPr>
    </w:tblStylePr>
  </w:style>
  <w:style w:type="character" w:customStyle="1" w:styleId="QuoteChar">
    <w:name w:val="Quote Char"/>
    <w:basedOn w:val="DefaultParagraphFont"/>
    <w:link w:val="Quote"/>
    <w:uiPriority w:val="16"/>
    <w:rsid w:val="00B12CF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12CF2"/>
    <w:rPr>
      <w:b/>
      <w:b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12CF2"/>
    <w:rPr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12CF2"/>
    <w:rPr>
      <w:b/>
      <w:bCs/>
    </w:rPr>
  </w:style>
  <w:style w:type="table" w:styleId="GridTable4">
    <w:name w:val="Grid Table 4"/>
    <w:basedOn w:val="TableNormal"/>
    <w:uiPriority w:val="49"/>
    <w:rsid w:val="00B12CF2"/>
    <w:pPr>
      <w:spacing w:after="0"/>
    </w:pPr>
    <w:tblPr>
      <w:tblStyleRowBandSize w:val="1"/>
      <w:tblStyleColBandSize w:val="1"/>
      <w:tblBorders>
        <w:top w:val="single" w:sz="4" w:space="0" w:color="176CFF" w:themeColor="text1" w:themeTint="99"/>
        <w:left w:val="single" w:sz="4" w:space="0" w:color="176CFF" w:themeColor="text1" w:themeTint="99"/>
        <w:bottom w:val="single" w:sz="4" w:space="0" w:color="176CFF" w:themeColor="text1" w:themeTint="99"/>
        <w:right w:val="single" w:sz="4" w:space="0" w:color="176CFF" w:themeColor="text1" w:themeTint="99"/>
        <w:insideH w:val="single" w:sz="4" w:space="0" w:color="176CFF" w:themeColor="text1" w:themeTint="99"/>
        <w:insideV w:val="single" w:sz="4" w:space="0" w:color="176CFF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E7C" w:themeColor="text1"/>
          <w:left w:val="single" w:sz="4" w:space="0" w:color="002E7C" w:themeColor="text1"/>
          <w:bottom w:val="single" w:sz="4" w:space="0" w:color="002E7C" w:themeColor="text1"/>
          <w:right w:val="single" w:sz="4" w:space="0" w:color="002E7C" w:themeColor="text1"/>
          <w:insideH w:val="nil"/>
          <w:insideV w:val="nil"/>
        </w:tcBorders>
        <w:shd w:val="clear" w:color="auto" w:fill="002E7C" w:themeFill="text1"/>
      </w:tcPr>
    </w:tblStylePr>
    <w:tblStylePr w:type="lastRow">
      <w:rPr>
        <w:b/>
        <w:bCs/>
      </w:rPr>
      <w:tblPr/>
      <w:tcPr>
        <w:tcBorders>
          <w:top w:val="double" w:sz="4" w:space="0" w:color="002E7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CEFF" w:themeFill="text1" w:themeFillTint="33"/>
      </w:tcPr>
    </w:tblStylePr>
    <w:tblStylePr w:type="band1Horz">
      <w:tblPr/>
      <w:tcPr>
        <w:shd w:val="clear" w:color="auto" w:fill="B1CEFF" w:themeFill="text1" w:themeFillTint="33"/>
      </w:tcPr>
    </w:tblStylePr>
  </w:style>
  <w:style w:type="table" w:customStyle="1" w:styleId="DefaultTable">
    <w:name w:val="Default Table"/>
    <w:basedOn w:val="TableNormal"/>
    <w:uiPriority w:val="99"/>
    <w:rsid w:val="00B12CF2"/>
    <w:pPr>
      <w:spacing w:before="60" w:after="60"/>
    </w:pPr>
    <w:rPr>
      <w:sz w:val="18"/>
    </w:rPr>
    <w:tblPr>
      <w:tblBorders>
        <w:top w:val="single" w:sz="4" w:space="0" w:color="6682B1"/>
        <w:bottom w:val="single" w:sz="4" w:space="0" w:color="6682B1"/>
        <w:insideH w:val="single" w:sz="4" w:space="0" w:color="6682B1"/>
      </w:tblBorders>
      <w:tblCellMar>
        <w:left w:w="113" w:type="dxa"/>
        <w:right w:w="113" w:type="dxa"/>
      </w:tblCellMar>
    </w:tblPr>
    <w:tblStylePr w:type="firstRow">
      <w:rPr>
        <w:b/>
        <w:color w:val="FFFFFF" w:themeColor="background1"/>
      </w:rPr>
      <w:tblPr/>
      <w:tcPr>
        <w:tcBorders>
          <w:top w:val="single" w:sz="4" w:space="0" w:color="002E7C" w:themeColor="text1"/>
          <w:left w:val="nil"/>
          <w:bottom w:val="single" w:sz="4" w:space="0" w:color="002E7C" w:themeColor="text1"/>
          <w:right w:val="nil"/>
          <w:insideH w:val="nil"/>
          <w:insideV w:val="nil"/>
          <w:tl2br w:val="nil"/>
          <w:tr2bl w:val="nil"/>
        </w:tcBorders>
        <w:shd w:val="clear" w:color="auto" w:fill="002E7C" w:themeFill="text1"/>
      </w:tcPr>
    </w:tblStylePr>
  </w:style>
  <w:style w:type="paragraph" w:styleId="ListParagraph">
    <w:name w:val="List Paragraph"/>
    <w:aliases w:val="Bullet List,FooterText,numbered,List Paragraph1,Paragraphe de liste1,Bulletr List Paragraph,列出段落,列出段落1,Listeafsnit1,Parágrafo da Lista1,List Paragraph2,List Paragraph21,List1,List11,TOC style,lp1,List111,List 1 Paragraph,List Paragraph11"/>
    <w:basedOn w:val="Normal"/>
    <w:link w:val="ListParagraphChar"/>
    <w:uiPriority w:val="34"/>
    <w:qFormat/>
    <w:rsid w:val="00B12CF2"/>
    <w:pPr>
      <w:ind w:left="720"/>
      <w:contextualSpacing/>
    </w:pPr>
  </w:style>
  <w:style w:type="paragraph" w:customStyle="1" w:styleId="Note">
    <w:name w:val="Note"/>
    <w:basedOn w:val="Normal"/>
    <w:uiPriority w:val="13"/>
    <w:qFormat/>
    <w:rsid w:val="00B12CF2"/>
    <w:pPr>
      <w:spacing w:after="240"/>
      <w:ind w:left="357" w:hanging="357"/>
      <w:contextualSpacing/>
    </w:pPr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12C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2CF2"/>
  </w:style>
  <w:style w:type="character" w:customStyle="1" w:styleId="CommentTextChar">
    <w:name w:val="Comment Text Char"/>
    <w:basedOn w:val="DefaultParagraphFont"/>
    <w:link w:val="CommentText"/>
    <w:uiPriority w:val="99"/>
    <w:rsid w:val="00B12CF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C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CF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12CF2"/>
    <w:rPr>
      <w:color w:val="808080"/>
    </w:rPr>
  </w:style>
  <w:style w:type="character" w:styleId="Strong">
    <w:name w:val="Strong"/>
    <w:basedOn w:val="DefaultParagraphFont"/>
    <w:uiPriority w:val="1"/>
    <w:qFormat/>
    <w:rsid w:val="00B12CF2"/>
    <w:rPr>
      <w:rFonts w:asciiTheme="minorHAnsi" w:hAnsiTheme="minorHAnsi"/>
      <w:b/>
      <w:bCs/>
    </w:rPr>
  </w:style>
  <w:style w:type="paragraph" w:styleId="Date">
    <w:name w:val="Date"/>
    <w:basedOn w:val="Normal"/>
    <w:next w:val="Normal"/>
    <w:link w:val="DateChar"/>
    <w:uiPriority w:val="16"/>
    <w:rsid w:val="00B12CF2"/>
    <w:rPr>
      <w:sz w:val="24"/>
    </w:rPr>
  </w:style>
  <w:style w:type="character" w:customStyle="1" w:styleId="DateChar">
    <w:name w:val="Date Char"/>
    <w:basedOn w:val="DefaultParagraphFont"/>
    <w:link w:val="Date"/>
    <w:uiPriority w:val="16"/>
    <w:rsid w:val="00B12CF2"/>
    <w:rPr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A6972"/>
    <w:rPr>
      <w:rFonts w:asciiTheme="majorHAnsi" w:eastAsiaTheme="majorEastAsia" w:hAnsiTheme="majorHAnsi" w:cstheme="majorBidi"/>
      <w:i/>
      <w:iCs/>
      <w:color w:val="00215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72"/>
    <w:rPr>
      <w:rFonts w:asciiTheme="majorHAnsi" w:eastAsiaTheme="majorEastAsia" w:hAnsiTheme="majorHAnsi" w:cstheme="majorBidi"/>
      <w:color w:val="0043B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72"/>
    <w:rPr>
      <w:rFonts w:asciiTheme="majorHAnsi" w:eastAsiaTheme="majorEastAsia" w:hAnsiTheme="majorHAnsi" w:cstheme="majorBidi"/>
      <w:i/>
      <w:iCs/>
      <w:color w:val="0043B7" w:themeColor="text1" w:themeTint="D8"/>
      <w:sz w:val="21"/>
      <w:szCs w:val="21"/>
    </w:rPr>
  </w:style>
  <w:style w:type="paragraph" w:customStyle="1" w:styleId="Project">
    <w:name w:val="Project"/>
    <w:basedOn w:val="Heading1"/>
    <w:link w:val="ProjectChar"/>
    <w:rsid w:val="0031128D"/>
    <w:pPr>
      <w:numPr>
        <w:numId w:val="0"/>
      </w:numPr>
    </w:pPr>
  </w:style>
  <w:style w:type="character" w:customStyle="1" w:styleId="ProjectChar">
    <w:name w:val="Project Char"/>
    <w:basedOn w:val="Heading1Char"/>
    <w:link w:val="Project"/>
    <w:rsid w:val="0031128D"/>
    <w:rPr>
      <w:rFonts w:asciiTheme="majorHAnsi" w:hAnsiTheme="majorHAnsi"/>
      <w:sz w:val="28"/>
      <w:szCs w:val="28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isteafsnit1 Char,Parágrafo da Lista1 Char,List Paragraph2 Char,List Paragraph21 Char"/>
    <w:link w:val="ListParagraph"/>
    <w:uiPriority w:val="34"/>
    <w:rsid w:val="00DA4FE4"/>
  </w:style>
  <w:style w:type="character" w:customStyle="1" w:styleId="normaltextrun">
    <w:name w:val="normaltextrun"/>
    <w:basedOn w:val="DefaultParagraphFont"/>
    <w:rsid w:val="00DA4FE4"/>
  </w:style>
  <w:style w:type="character" w:customStyle="1" w:styleId="eop">
    <w:name w:val="eop"/>
    <w:basedOn w:val="DefaultParagraphFont"/>
    <w:rsid w:val="00DA4FE4"/>
  </w:style>
  <w:style w:type="paragraph" w:styleId="NormalWeb">
    <w:name w:val="Normal (Web)"/>
    <w:basedOn w:val="Normal"/>
    <w:uiPriority w:val="99"/>
    <w:unhideWhenUsed/>
    <w:rsid w:val="00A070B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0A7AE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D79E2"/>
    <w:rPr>
      <w:color w:val="605E5C"/>
      <w:shd w:val="clear" w:color="auto" w:fill="E1DFDD"/>
    </w:rPr>
  </w:style>
  <w:style w:type="character" w:customStyle="1" w:styleId="inline-comment-marker">
    <w:name w:val="inline-comment-marker"/>
    <w:basedOn w:val="DefaultParagraphFont"/>
    <w:rsid w:val="00C167F0"/>
  </w:style>
  <w:style w:type="paragraph" w:customStyle="1" w:styleId="graf">
    <w:name w:val="graf"/>
    <w:basedOn w:val="Normal"/>
    <w:rsid w:val="00C167F0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0835A6"/>
    <w:rPr>
      <w:color w:val="7F7F7F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TOC4">
    <w:name w:val="toc 4"/>
    <w:basedOn w:val="Normal"/>
    <w:next w:val="Normal"/>
    <w:autoRedefine/>
    <w:uiPriority w:val="39"/>
    <w:unhideWhenUsed/>
    <w:rsid w:val="008D6A49"/>
    <w:pPr>
      <w:spacing w:before="0" w:after="100" w:line="259" w:lineRule="auto"/>
      <w:ind w:left="660"/>
    </w:pPr>
    <w:rPr>
      <w:rFonts w:eastAsiaTheme="minorEastAsia" w:cstheme="minorBidi"/>
      <w:color w:val="auto"/>
      <w:sz w:val="22"/>
      <w:szCs w:val="22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8D6A49"/>
    <w:pPr>
      <w:spacing w:before="0" w:after="100" w:line="259" w:lineRule="auto"/>
      <w:ind w:left="880"/>
    </w:pPr>
    <w:rPr>
      <w:rFonts w:eastAsiaTheme="minorEastAsia" w:cstheme="minorBidi"/>
      <w:color w:val="auto"/>
      <w:sz w:val="22"/>
      <w:szCs w:val="22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8D6A49"/>
    <w:pPr>
      <w:spacing w:before="0" w:after="100" w:line="259" w:lineRule="auto"/>
      <w:ind w:left="1100"/>
    </w:pPr>
    <w:rPr>
      <w:rFonts w:eastAsiaTheme="minorEastAsia" w:cstheme="minorBidi"/>
      <w:color w:val="auto"/>
      <w:sz w:val="22"/>
      <w:szCs w:val="22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8D6A49"/>
    <w:pPr>
      <w:spacing w:before="0" w:after="100" w:line="259" w:lineRule="auto"/>
      <w:ind w:left="1320"/>
    </w:pPr>
    <w:rPr>
      <w:rFonts w:eastAsiaTheme="minorEastAsia" w:cstheme="minorBidi"/>
      <w:color w:val="auto"/>
      <w:sz w:val="22"/>
      <w:szCs w:val="22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8D6A49"/>
    <w:pPr>
      <w:spacing w:before="0" w:after="100" w:line="259" w:lineRule="auto"/>
      <w:ind w:left="1540"/>
    </w:pPr>
    <w:rPr>
      <w:rFonts w:eastAsiaTheme="minorEastAsia" w:cstheme="minorBidi"/>
      <w:color w:val="auto"/>
      <w:sz w:val="22"/>
      <w:szCs w:val="22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8D6A49"/>
    <w:pPr>
      <w:spacing w:before="0" w:after="100" w:line="259" w:lineRule="auto"/>
      <w:ind w:left="1760"/>
    </w:pPr>
    <w:rPr>
      <w:rFonts w:eastAsiaTheme="minorEastAsia" w:cstheme="minorBidi"/>
      <w:color w:val="auto"/>
      <w:sz w:val="22"/>
      <w:szCs w:val="22"/>
      <w:lang w:eastAsia="en-AU"/>
    </w:rPr>
  </w:style>
  <w:style w:type="paragraph" w:customStyle="1" w:styleId="TableText">
    <w:name w:val="Table Text"/>
    <w:basedOn w:val="Normal"/>
    <w:link w:val="TableTextChar"/>
    <w:rsid w:val="00702BEF"/>
    <w:pPr>
      <w:spacing w:before="20" w:after="20" w:line="240" w:lineRule="auto"/>
    </w:pPr>
    <w:rPr>
      <w:rFonts w:ascii="Verdana" w:eastAsia="Times New Roman" w:hAnsi="Verdana"/>
      <w:color w:val="auto"/>
      <w:szCs w:val="24"/>
    </w:rPr>
  </w:style>
  <w:style w:type="character" w:customStyle="1" w:styleId="TableTextChar">
    <w:name w:val="Table Text Char"/>
    <w:basedOn w:val="DefaultParagraphFont"/>
    <w:link w:val="TableText"/>
    <w:locked/>
    <w:rsid w:val="00702BEF"/>
    <w:rPr>
      <w:rFonts w:ascii="Verdana" w:eastAsia="Times New Roman" w:hAnsi="Verdana"/>
      <w:color w:val="auto"/>
      <w:szCs w:val="24"/>
    </w:rPr>
  </w:style>
  <w:style w:type="table" w:styleId="PlainTable2">
    <w:name w:val="Plain Table 2"/>
    <w:basedOn w:val="TableNormal"/>
    <w:uiPriority w:val="42"/>
    <w:rsid w:val="00D96F6D"/>
    <w:pPr>
      <w:spacing w:after="0" w:line="240" w:lineRule="auto"/>
    </w:pPr>
    <w:tblPr>
      <w:tblStyleRowBandSize w:val="1"/>
      <w:tblStyleColBandSize w:val="1"/>
      <w:tblBorders>
        <w:top w:val="single" w:sz="4" w:space="0" w:color="3D84FF" w:themeColor="text1" w:themeTint="80"/>
        <w:bottom w:val="single" w:sz="4" w:space="0" w:color="3D84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3D84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3D84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3D84FF" w:themeColor="text1" w:themeTint="80"/>
          <w:right w:val="single" w:sz="4" w:space="0" w:color="3D84FF" w:themeColor="text1" w:themeTint="80"/>
        </w:tcBorders>
      </w:tcPr>
    </w:tblStylePr>
    <w:tblStylePr w:type="band2Vert">
      <w:tblPr/>
      <w:tcPr>
        <w:tcBorders>
          <w:left w:val="single" w:sz="4" w:space="0" w:color="3D84FF" w:themeColor="text1" w:themeTint="80"/>
          <w:right w:val="single" w:sz="4" w:space="0" w:color="3D84FF" w:themeColor="text1" w:themeTint="80"/>
        </w:tcBorders>
      </w:tcPr>
    </w:tblStylePr>
    <w:tblStylePr w:type="band1Horz">
      <w:tblPr/>
      <w:tcPr>
        <w:tcBorders>
          <w:top w:val="single" w:sz="4" w:space="0" w:color="3D84FF" w:themeColor="text1" w:themeTint="80"/>
          <w:bottom w:val="single" w:sz="4" w:space="0" w:color="3D84F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D96F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96F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D84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D84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paragraph">
    <w:name w:val="paragraph"/>
    <w:basedOn w:val="Normal"/>
    <w:rsid w:val="007A56FF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eastAsia="en-AU"/>
    </w:rPr>
  </w:style>
  <w:style w:type="character" w:customStyle="1" w:styleId="contextualspellingandgrammarerror">
    <w:name w:val="contextualspellingandgrammarerror"/>
    <w:basedOn w:val="DefaultParagraphFont"/>
    <w:rsid w:val="007A56FF"/>
  </w:style>
  <w:style w:type="character" w:customStyle="1" w:styleId="spellingerror">
    <w:name w:val="spellingerror"/>
    <w:basedOn w:val="DefaultParagraphFont"/>
    <w:rsid w:val="002D45B4"/>
  </w:style>
  <w:style w:type="paragraph" w:customStyle="1" w:styleId="Default">
    <w:name w:val="Default"/>
    <w:rsid w:val="00236D1D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49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60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83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570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97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74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59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555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7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7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19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9624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56436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5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94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01531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0586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37453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12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691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9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1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85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8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868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4529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15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28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954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141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8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30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11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913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51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1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30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4748">
          <w:marLeft w:val="0"/>
          <w:marRight w:val="0"/>
          <w:marTop w:val="150"/>
          <w:marBottom w:val="240"/>
          <w:divBdr>
            <w:top w:val="single" w:sz="6" w:space="8" w:color="AAB8C6"/>
            <w:left w:val="single" w:sz="6" w:space="27" w:color="AAB8C6"/>
            <w:bottom w:val="single" w:sz="6" w:space="8" w:color="AAB8C6"/>
            <w:right w:val="single" w:sz="6" w:space="8" w:color="AAB8C6"/>
          </w:divBdr>
          <w:divsChild>
            <w:div w:id="1905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4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9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33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10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32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89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5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29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61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14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48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2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2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87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49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39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75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076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88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790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988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114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793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46402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4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532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2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8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141">
              <w:marLeft w:val="-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8599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5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4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1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3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04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4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67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2342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2836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83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21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87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04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503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syl\Downloads\IT_Template-SAD%20v1.1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220270DE-B596-4883-911D-A19637628725}">
    <t:Anchor>
      <t:Comment id="558106467"/>
    </t:Anchor>
    <t:History>
      <t:Event id="{E7C274F2-07E9-4FE1-8024-DE2501D1D0B6}" time="2022-04-27T02:38:01.935Z">
        <t:Attribution userId="S::warwick.foster@bluescopesteel.com::b1c1c887-c7f9-48da-ba22-869d86db4377" userProvider="AD" userName="Foster, Warwick"/>
        <t:Anchor>
          <t:Comment id="558106467"/>
        </t:Anchor>
        <t:Create/>
      </t:Event>
      <t:Event id="{299601A4-A82F-46D8-B7C3-B4DEB0A8342A}" time="2022-04-27T02:38:01.935Z">
        <t:Attribution userId="S::warwick.foster@bluescopesteel.com::b1c1c887-c7f9-48da-ba22-869d86db4377" userProvider="AD" userName="Foster, Warwick"/>
        <t:Anchor>
          <t:Comment id="558106467"/>
        </t:Anchor>
        <t:Assign userId="S::craig.taylor@bluescopesteel.com::ed739a6e-3b94-4e14-b848-be530ccd64f9" userProvider="AD" userName="Taylor, Craig"/>
      </t:Event>
      <t:Event id="{AC4BF311-76CE-4B9D-94B1-A5689F43A588}" time="2022-04-27T02:38:01.935Z">
        <t:Attribution userId="S::warwick.foster@bluescopesteel.com::b1c1c887-c7f9-48da-ba22-869d86db4377" userProvider="AD" userName="Foster, Warwick"/>
        <t:Anchor>
          <t:Comment id="558106467"/>
        </t:Anchor>
        <t:SetTitle title="@Taylor, Craig Are the following patterns approved? Will this section be filled in?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897BA1A637489E8D3EC048076E7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BB896-B7F5-443C-8BFB-8FB5857F78C0}"/>
      </w:docPartPr>
      <w:docPartBody>
        <w:p w:rsidR="003D481F" w:rsidRDefault="00CF7DD8">
          <w:pPr>
            <w:pStyle w:val="12897BA1A637489E8D3EC048076E789D"/>
          </w:pPr>
          <w:r w:rsidRPr="00786885">
            <w:rPr>
              <w:color w:val="FFFFFF" w:themeColor="background1"/>
            </w:rPr>
            <w:t xml:space="preserve">Document </w:t>
          </w:r>
          <w:r w:rsidRPr="00786885">
            <w:rPr>
              <w:color w:val="FFFFFF" w:themeColor="background1"/>
            </w:rPr>
            <w:br/>
            <w:t>Title</w:t>
          </w:r>
        </w:p>
      </w:docPartBody>
    </w:docPart>
    <w:docPart>
      <w:docPartPr>
        <w:name w:val="012BFA6C3C234D628F7D525BE3B2B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B728B-CA49-4BB8-8176-3641D735038F}"/>
      </w:docPartPr>
      <w:docPartBody>
        <w:p w:rsidR="003D481F" w:rsidRDefault="00CF7DD8">
          <w:pPr>
            <w:pStyle w:val="012BFA6C3C234D628F7D525BE3B2B8C7"/>
          </w:pPr>
          <w:r w:rsidRPr="00B277E1">
            <w:rPr>
              <w:color w:val="FFFFFF" w:themeColor="background1"/>
              <w:sz w:val="72"/>
              <w:szCs w:val="72"/>
            </w:rPr>
            <w:t>Project</w:t>
          </w:r>
        </w:p>
      </w:docPartBody>
    </w:docPart>
    <w:docPart>
      <w:docPartPr>
        <w:name w:val="1284F3BD5C7C4E60933F101211C35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A7A75-727C-4D60-AD6E-5AAAFA844C16}"/>
      </w:docPartPr>
      <w:docPartBody>
        <w:p w:rsidR="003D481F" w:rsidRDefault="00CF7DD8">
          <w:pPr>
            <w:pStyle w:val="1284F3BD5C7C4E60933F101211C35501"/>
          </w:pPr>
          <w:r w:rsidRPr="00786885">
            <w:rPr>
              <w:color w:val="FFFFFF" w:themeColor="background1"/>
            </w:rPr>
            <w:t>Subtitle</w:t>
          </w:r>
        </w:p>
      </w:docPartBody>
    </w:docPart>
    <w:docPart>
      <w:docPartPr>
        <w:name w:val="2408BE580C9145228D51C89EDF3FE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404F6-1A1F-44A4-A448-40C65F7A3CE1}"/>
      </w:docPartPr>
      <w:docPartBody>
        <w:p w:rsidR="003D481F" w:rsidRDefault="00CF7DD8">
          <w:pPr>
            <w:pStyle w:val="2408BE580C9145228D51C89EDF3FEF13"/>
          </w:pPr>
          <w:r w:rsidRPr="00786885">
            <w:rPr>
              <w:color w:val="FFFFFF" w:themeColor="background1"/>
            </w:rPr>
            <w:t>Author’s Name</w:t>
          </w:r>
        </w:p>
      </w:docPartBody>
    </w:docPart>
    <w:docPart>
      <w:docPartPr>
        <w:name w:val="723B7C7B5D8B4631BFDD2CF4640EF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2EA43-384A-4100-BABF-D8F0F9594208}"/>
      </w:docPartPr>
      <w:docPartBody>
        <w:p w:rsidR="00E820BE" w:rsidRDefault="00CF7DD8">
          <w:pPr>
            <w:pStyle w:val="723B7C7B5D8B4631BFDD2CF4640EF8F9"/>
          </w:pPr>
          <w:r w:rsidRPr="00786885">
            <w:rPr>
              <w:color w:val="FFFFFF" w:themeColor="background1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F2"/>
    <w:rsid w:val="00011858"/>
    <w:rsid w:val="000532F1"/>
    <w:rsid w:val="00057D29"/>
    <w:rsid w:val="00074259"/>
    <w:rsid w:val="0007696B"/>
    <w:rsid w:val="000969E9"/>
    <w:rsid w:val="000C0817"/>
    <w:rsid w:val="000C1372"/>
    <w:rsid w:val="000C60F7"/>
    <w:rsid w:val="000E342C"/>
    <w:rsid w:val="00101842"/>
    <w:rsid w:val="00160904"/>
    <w:rsid w:val="001C1DE3"/>
    <w:rsid w:val="001C4197"/>
    <w:rsid w:val="001C4821"/>
    <w:rsid w:val="001D0C68"/>
    <w:rsid w:val="00247041"/>
    <w:rsid w:val="002601FF"/>
    <w:rsid w:val="002651B9"/>
    <w:rsid w:val="002763CA"/>
    <w:rsid w:val="002A32CC"/>
    <w:rsid w:val="002E1FB5"/>
    <w:rsid w:val="002F2863"/>
    <w:rsid w:val="00303967"/>
    <w:rsid w:val="00305048"/>
    <w:rsid w:val="003272B4"/>
    <w:rsid w:val="003512B3"/>
    <w:rsid w:val="003548B4"/>
    <w:rsid w:val="00355B0D"/>
    <w:rsid w:val="00361B8C"/>
    <w:rsid w:val="003713B1"/>
    <w:rsid w:val="00372785"/>
    <w:rsid w:val="00376E78"/>
    <w:rsid w:val="0038238F"/>
    <w:rsid w:val="003C46B1"/>
    <w:rsid w:val="003C4CBA"/>
    <w:rsid w:val="003D481F"/>
    <w:rsid w:val="003F27D9"/>
    <w:rsid w:val="003F4F07"/>
    <w:rsid w:val="00443ED6"/>
    <w:rsid w:val="00471626"/>
    <w:rsid w:val="00472BF9"/>
    <w:rsid w:val="00492E3F"/>
    <w:rsid w:val="004D43B5"/>
    <w:rsid w:val="004D5D0B"/>
    <w:rsid w:val="004F026B"/>
    <w:rsid w:val="004F0553"/>
    <w:rsid w:val="00506481"/>
    <w:rsid w:val="00514BC4"/>
    <w:rsid w:val="00526A97"/>
    <w:rsid w:val="005334D6"/>
    <w:rsid w:val="00534B1B"/>
    <w:rsid w:val="00541E2F"/>
    <w:rsid w:val="005473C5"/>
    <w:rsid w:val="005674A2"/>
    <w:rsid w:val="00584E2E"/>
    <w:rsid w:val="005B6B46"/>
    <w:rsid w:val="005C3B50"/>
    <w:rsid w:val="005C7289"/>
    <w:rsid w:val="005C7A54"/>
    <w:rsid w:val="005F1E74"/>
    <w:rsid w:val="00610D3B"/>
    <w:rsid w:val="00627EC6"/>
    <w:rsid w:val="00632BD7"/>
    <w:rsid w:val="00643E4B"/>
    <w:rsid w:val="00645F2B"/>
    <w:rsid w:val="00685DB1"/>
    <w:rsid w:val="006A07F8"/>
    <w:rsid w:val="006A2661"/>
    <w:rsid w:val="006A2D1A"/>
    <w:rsid w:val="006B0354"/>
    <w:rsid w:val="006F3A99"/>
    <w:rsid w:val="0070687B"/>
    <w:rsid w:val="0071450A"/>
    <w:rsid w:val="0073175A"/>
    <w:rsid w:val="00732C52"/>
    <w:rsid w:val="0073677D"/>
    <w:rsid w:val="007403FC"/>
    <w:rsid w:val="0074279D"/>
    <w:rsid w:val="00766773"/>
    <w:rsid w:val="00766E83"/>
    <w:rsid w:val="007E7599"/>
    <w:rsid w:val="007F6983"/>
    <w:rsid w:val="007F75AC"/>
    <w:rsid w:val="0080330C"/>
    <w:rsid w:val="0082113D"/>
    <w:rsid w:val="008233AE"/>
    <w:rsid w:val="008312AE"/>
    <w:rsid w:val="008379C9"/>
    <w:rsid w:val="00843285"/>
    <w:rsid w:val="0084583E"/>
    <w:rsid w:val="00871C30"/>
    <w:rsid w:val="008721AA"/>
    <w:rsid w:val="008963FF"/>
    <w:rsid w:val="008C6BF0"/>
    <w:rsid w:val="008D4C17"/>
    <w:rsid w:val="008F23E9"/>
    <w:rsid w:val="008F5E38"/>
    <w:rsid w:val="009003FB"/>
    <w:rsid w:val="00900838"/>
    <w:rsid w:val="0090388D"/>
    <w:rsid w:val="0091010A"/>
    <w:rsid w:val="00937389"/>
    <w:rsid w:val="00963F98"/>
    <w:rsid w:val="009908EA"/>
    <w:rsid w:val="009925C0"/>
    <w:rsid w:val="009A7B7D"/>
    <w:rsid w:val="009B47EF"/>
    <w:rsid w:val="009D13FE"/>
    <w:rsid w:val="00A032BF"/>
    <w:rsid w:val="00A06FBC"/>
    <w:rsid w:val="00A1443D"/>
    <w:rsid w:val="00A15D47"/>
    <w:rsid w:val="00A73E6A"/>
    <w:rsid w:val="00A87247"/>
    <w:rsid w:val="00AB5543"/>
    <w:rsid w:val="00AB7674"/>
    <w:rsid w:val="00AF4070"/>
    <w:rsid w:val="00AF5CCD"/>
    <w:rsid w:val="00B0792B"/>
    <w:rsid w:val="00B200D5"/>
    <w:rsid w:val="00B23D66"/>
    <w:rsid w:val="00B34F16"/>
    <w:rsid w:val="00B50B18"/>
    <w:rsid w:val="00B96043"/>
    <w:rsid w:val="00B97184"/>
    <w:rsid w:val="00BA6AF2"/>
    <w:rsid w:val="00BB2FB2"/>
    <w:rsid w:val="00BC67BF"/>
    <w:rsid w:val="00BC7C16"/>
    <w:rsid w:val="00BF17B8"/>
    <w:rsid w:val="00BF30A7"/>
    <w:rsid w:val="00C3352D"/>
    <w:rsid w:val="00C451EF"/>
    <w:rsid w:val="00C56C5C"/>
    <w:rsid w:val="00C6129C"/>
    <w:rsid w:val="00C62A8C"/>
    <w:rsid w:val="00C65B2D"/>
    <w:rsid w:val="00C722FB"/>
    <w:rsid w:val="00C90245"/>
    <w:rsid w:val="00CC7FA4"/>
    <w:rsid w:val="00CE1416"/>
    <w:rsid w:val="00CF584F"/>
    <w:rsid w:val="00CF7DD8"/>
    <w:rsid w:val="00D0396B"/>
    <w:rsid w:val="00D048FD"/>
    <w:rsid w:val="00D06879"/>
    <w:rsid w:val="00D069EE"/>
    <w:rsid w:val="00D32566"/>
    <w:rsid w:val="00D32BFA"/>
    <w:rsid w:val="00D51AF4"/>
    <w:rsid w:val="00D73D98"/>
    <w:rsid w:val="00D921E7"/>
    <w:rsid w:val="00DC3554"/>
    <w:rsid w:val="00DF7FA5"/>
    <w:rsid w:val="00E026D5"/>
    <w:rsid w:val="00E44E9E"/>
    <w:rsid w:val="00E51B47"/>
    <w:rsid w:val="00E567F7"/>
    <w:rsid w:val="00E820BE"/>
    <w:rsid w:val="00E87DF2"/>
    <w:rsid w:val="00E9031A"/>
    <w:rsid w:val="00E94C54"/>
    <w:rsid w:val="00E978C4"/>
    <w:rsid w:val="00EA029C"/>
    <w:rsid w:val="00EA755C"/>
    <w:rsid w:val="00EC0753"/>
    <w:rsid w:val="00ED6D60"/>
    <w:rsid w:val="00EF1008"/>
    <w:rsid w:val="00F14605"/>
    <w:rsid w:val="00F14E4B"/>
    <w:rsid w:val="00F1738F"/>
    <w:rsid w:val="00F23B03"/>
    <w:rsid w:val="00F40B8C"/>
    <w:rsid w:val="00F51320"/>
    <w:rsid w:val="00F611E8"/>
    <w:rsid w:val="00F6122C"/>
    <w:rsid w:val="00F97B54"/>
    <w:rsid w:val="00FB1E8E"/>
    <w:rsid w:val="00FC54BE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10F9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897BA1A637489E8D3EC048076E789D">
    <w:name w:val="12897BA1A637489E8D3EC048076E789D"/>
  </w:style>
  <w:style w:type="paragraph" w:customStyle="1" w:styleId="012BFA6C3C234D628F7D525BE3B2B8C7">
    <w:name w:val="012BFA6C3C234D628F7D525BE3B2B8C7"/>
  </w:style>
  <w:style w:type="paragraph" w:customStyle="1" w:styleId="1284F3BD5C7C4E60933F101211C35501">
    <w:name w:val="1284F3BD5C7C4E60933F101211C35501"/>
  </w:style>
  <w:style w:type="paragraph" w:customStyle="1" w:styleId="2408BE580C9145228D51C89EDF3FEF13">
    <w:name w:val="2408BE580C9145228D51C89EDF3FEF13"/>
  </w:style>
  <w:style w:type="paragraph" w:customStyle="1" w:styleId="723B7C7B5D8B4631BFDD2CF4640EF8F9">
    <w:name w:val="723B7C7B5D8B4631BFDD2CF4640EF8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Scope 2020">
      <a:dk1>
        <a:srgbClr val="002E7C"/>
      </a:dk1>
      <a:lt1>
        <a:sysClr val="window" lastClr="FFFFFF"/>
      </a:lt1>
      <a:dk2>
        <a:srgbClr val="000000"/>
      </a:dk2>
      <a:lt2>
        <a:srgbClr val="E7E8EC"/>
      </a:lt2>
      <a:accent1>
        <a:srgbClr val="0044B4"/>
      </a:accent1>
      <a:accent2>
        <a:srgbClr val="00B4D4"/>
      </a:accent2>
      <a:accent3>
        <a:srgbClr val="0AC84E"/>
      </a:accent3>
      <a:accent4>
        <a:srgbClr val="EE8700"/>
      </a:accent4>
      <a:accent5>
        <a:srgbClr val="F05252"/>
      </a:accent5>
      <a:accent6>
        <a:srgbClr val="3269C3"/>
      </a:accent6>
      <a:hlink>
        <a:srgbClr val="0044B4"/>
      </a:hlink>
      <a:folHlink>
        <a:srgbClr val="7F7F7F"/>
      </a:folHlink>
    </a:clrScheme>
    <a:fontScheme name="Arial Black and Arial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F56893CDB7614183FFB7C6AA82D180" ma:contentTypeVersion="3" ma:contentTypeDescription="Create a new document." ma:contentTypeScope="" ma:versionID="b77a29c8981e18a21bd82e9231c3911d">
  <xsd:schema xmlns:xsd="http://www.w3.org/2001/XMLSchema" xmlns:xs="http://www.w3.org/2001/XMLSchema" xmlns:p="http://schemas.microsoft.com/office/2006/metadata/properties" xmlns:ns2="52564862-5502-4693-9fdb-e89e6ba5489a" targetNamespace="http://schemas.microsoft.com/office/2006/metadata/properties" ma:root="true" ma:fieldsID="44fc4d5f878dae036b01776a08230b97" ns2:_="">
    <xsd:import namespace="52564862-5502-4693-9fdb-e89e6ba54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64862-5502-4693-9fdb-e89e6ba548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58843-4B89-4DBE-B666-B1C3C7EE9F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CCCBF3-4BCC-4E5A-AD6D-B01B44C0A5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57A01-D572-4508-B9F4-E3757FDF47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564862-5502-4693-9fdb-e89e6ba548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ABC54B-EE9F-4F0A-87CC-C68B8E98A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IT_Template-SAD%20v1.1.dotx</Template>
  <TotalTime>0</TotalTime>
  <Pages>1</Pages>
  <Words>570</Words>
  <Characters>3253</Characters>
  <Application>Microsoft Office Word</Application>
  <DocSecurity>0</DocSecurity>
  <Lines>27</Lines>
  <Paragraphs>7</Paragraphs>
  <ScaleCrop>false</ScaleCrop>
  <Manager/>
  <Company/>
  <LinksUpToDate>false</LinksUpToDate>
  <CharactersWithSpaces>3816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 IT Conceptual Architecture Template</dc:title>
  <dc:subject/>
  <dc:creator>Ho, Sylvia</dc:creator>
  <cp:keywords/>
  <dc:description/>
  <cp:lastModifiedBy>Paton, Dayle</cp:lastModifiedBy>
  <cp:revision>4</cp:revision>
  <cp:lastPrinted>2023-11-10T05:58:00Z</cp:lastPrinted>
  <dcterms:created xsi:type="dcterms:W3CDTF">2026-06-11T06:03:00Z</dcterms:created>
  <dcterms:modified xsi:type="dcterms:W3CDTF">2026-06-11T06:03:00Z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sationalStructure">
    <vt:lpwstr/>
  </property>
  <property fmtid="{D5CDD505-2E9C-101B-9397-08002B2CF9AE}" pid="3" name="ProductOrService">
    <vt:lpwstr>27;#BlueScope|88a9e38e-1c84-4ad7-b1cc-42d8e66554c9</vt:lpwstr>
  </property>
  <property fmtid="{D5CDD505-2E9C-101B-9397-08002B2CF9AE}" pid="4" name="ContentTypeId">
    <vt:lpwstr>0x01010033F56893CDB7614183FFB7C6AA82D180</vt:lpwstr>
  </property>
  <property fmtid="{D5CDD505-2E9C-101B-9397-08002B2CF9AE}" pid="5" name="GeographicLocation">
    <vt:lpwstr/>
  </property>
  <property fmtid="{D5CDD505-2E9C-101B-9397-08002B2CF9AE}" pid="6" name="DocumentType">
    <vt:lpwstr>29;#Report|3b7804c6-3237-4eb1-9072-aac94003aca4;#37;#Word|8e885beb-8a3d-4aa0-95b9-1acb4b025a23;#5;#Templates|9b393db1-a0d8-4f5b-8aa7-c74275b5e09a</vt:lpwstr>
  </property>
  <property fmtid="{D5CDD505-2E9C-101B-9397-08002B2CF9AE}" pid="7" name="Topics">
    <vt:lpwstr/>
  </property>
  <property fmtid="{D5CDD505-2E9C-101B-9397-08002B2CF9AE}" pid="8" name="MediaServiceImageTags">
    <vt:lpwstr/>
  </property>
  <property fmtid="{D5CDD505-2E9C-101B-9397-08002B2CF9AE}" pid="9" name="docLang">
    <vt:lpwstr>en</vt:lpwstr>
  </property>
  <property fmtid="{D5CDD505-2E9C-101B-9397-08002B2CF9AE}" pid="10" name="MSIP_Label_15394ae5-69af-439d-af88-cb521c31c0c5_Enabled">
    <vt:lpwstr>true</vt:lpwstr>
  </property>
  <property fmtid="{D5CDD505-2E9C-101B-9397-08002B2CF9AE}" pid="11" name="MSIP_Label_15394ae5-69af-439d-af88-cb521c31c0c5_SetDate">
    <vt:lpwstr>2026-06-11T06:03:37Z</vt:lpwstr>
  </property>
  <property fmtid="{D5CDD505-2E9C-101B-9397-08002B2CF9AE}" pid="12" name="MSIP_Label_15394ae5-69af-439d-af88-cb521c31c0c5_Method">
    <vt:lpwstr>Standard</vt:lpwstr>
  </property>
  <property fmtid="{D5CDD505-2E9C-101B-9397-08002B2CF9AE}" pid="13" name="MSIP_Label_15394ae5-69af-439d-af88-cb521c31c0c5_Name">
    <vt:lpwstr>DXC Internal</vt:lpwstr>
  </property>
  <property fmtid="{D5CDD505-2E9C-101B-9397-08002B2CF9AE}" pid="14" name="MSIP_Label_15394ae5-69af-439d-af88-cb521c31c0c5_SiteId">
    <vt:lpwstr>93f33571-550f-43cf-b09f-cd331338d086</vt:lpwstr>
  </property>
  <property fmtid="{D5CDD505-2E9C-101B-9397-08002B2CF9AE}" pid="15" name="MSIP_Label_15394ae5-69af-439d-af88-cb521c31c0c5_ActionId">
    <vt:lpwstr>2454f3f9-b966-4976-9d7d-e5a30a386e78</vt:lpwstr>
  </property>
  <property fmtid="{D5CDD505-2E9C-101B-9397-08002B2CF9AE}" pid="16" name="MSIP_Label_15394ae5-69af-439d-af88-cb521c31c0c5_ContentBits">
    <vt:lpwstr>0</vt:lpwstr>
  </property>
  <property fmtid="{D5CDD505-2E9C-101B-9397-08002B2CF9AE}" pid="17" name="MSIP_Label_15394ae5-69af-439d-af88-cb521c31c0c5_Tag">
    <vt:lpwstr>10, 3, 0, 2</vt:lpwstr>
  </property>
</Properties>
</file>